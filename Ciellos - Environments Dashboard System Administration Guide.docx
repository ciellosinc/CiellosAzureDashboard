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079A6" w14:textId="77777777" w:rsidR="00C570E2" w:rsidRPr="00105295" w:rsidRDefault="00C570E2">
      <w:pPr>
        <w:rPr>
          <w:lang w:val="ru-RU"/>
        </w:rPr>
      </w:pPr>
    </w:p>
    <w:p w14:paraId="79C7B8F5" w14:textId="77777777" w:rsidR="00C570E2" w:rsidRPr="00C570E2" w:rsidRDefault="00C570E2" w:rsidP="00C570E2"/>
    <w:p w14:paraId="7E0F7F2B" w14:textId="77777777" w:rsidR="00C570E2" w:rsidRPr="00C570E2" w:rsidRDefault="00C570E2" w:rsidP="00C570E2"/>
    <w:p w14:paraId="338E91AD" w14:textId="77777777" w:rsidR="00C570E2" w:rsidRPr="00C570E2" w:rsidRDefault="00A0351C" w:rsidP="00C570E2">
      <w:r>
        <w:rPr>
          <w:noProof/>
        </w:rPr>
        <w:drawing>
          <wp:anchor distT="0" distB="0" distL="114300" distR="114300" simplePos="0" relativeHeight="251659264" behindDoc="0" locked="0" layoutInCell="1" allowOverlap="1" wp14:anchorId="0FAF4CBB" wp14:editId="531F6931">
            <wp:simplePos x="0" y="0"/>
            <wp:positionH relativeFrom="column">
              <wp:posOffset>-19051</wp:posOffset>
            </wp:positionH>
            <wp:positionV relativeFrom="paragraph">
              <wp:posOffset>162560</wp:posOffset>
            </wp:positionV>
            <wp:extent cx="2766695" cy="1024702"/>
            <wp:effectExtent l="0" t="0" r="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p_lin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731" cy="1035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7779D4" w14:textId="77777777" w:rsidR="00C570E2" w:rsidRPr="00C570E2" w:rsidRDefault="00C570E2" w:rsidP="00C570E2"/>
    <w:p w14:paraId="2589AE02" w14:textId="77777777" w:rsidR="00C570E2" w:rsidRPr="00C570E2" w:rsidRDefault="00C570E2" w:rsidP="00C570E2"/>
    <w:p w14:paraId="2DE53D19" w14:textId="77777777" w:rsidR="00A0351C" w:rsidRDefault="00A0351C" w:rsidP="00A0351C">
      <w:pPr>
        <w:pStyle w:val="Header"/>
        <w:jc w:val="right"/>
      </w:pPr>
      <w:r>
        <w:tab/>
        <w:t xml:space="preserve"> </w:t>
      </w:r>
    </w:p>
    <w:p w14:paraId="4E65AEAA" w14:textId="77777777" w:rsidR="00C570E2" w:rsidRDefault="00C570E2" w:rsidP="00A0351C">
      <w:pPr>
        <w:tabs>
          <w:tab w:val="left" w:pos="2445"/>
        </w:tabs>
      </w:pPr>
    </w:p>
    <w:p w14:paraId="2DEA8DA5" w14:textId="77777777" w:rsidR="00A0351C" w:rsidRDefault="00A0351C" w:rsidP="00A0351C">
      <w:pPr>
        <w:tabs>
          <w:tab w:val="left" w:pos="2445"/>
        </w:tabs>
      </w:pPr>
    </w:p>
    <w:p w14:paraId="1A48BD46" w14:textId="77777777" w:rsidR="00A0351C" w:rsidRDefault="00A0351C" w:rsidP="00A0351C">
      <w:pPr>
        <w:tabs>
          <w:tab w:val="left" w:pos="2445"/>
        </w:tabs>
      </w:pPr>
    </w:p>
    <w:p w14:paraId="7391E119" w14:textId="5CB8D363" w:rsidR="00A0351C" w:rsidRPr="00762E59" w:rsidRDefault="00A0351C" w:rsidP="00A0351C">
      <w:pPr>
        <w:tabs>
          <w:tab w:val="left" w:pos="2445"/>
        </w:tabs>
        <w:rPr>
          <w:b/>
          <w:color w:val="002C3F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134CAC" wp14:editId="6FA7E765">
                <wp:simplePos x="0" y="0"/>
                <wp:positionH relativeFrom="margin">
                  <wp:align>left</wp:align>
                </wp:positionH>
                <wp:positionV relativeFrom="paragraph">
                  <wp:posOffset>715645</wp:posOffset>
                </wp:positionV>
                <wp:extent cx="5991225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A6CEE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61E70350">
              <v:line id="Straight Connector 7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spid="_x0000_s1026" strokecolor="#a6cee2" strokeweight="1.25pt" from="0,56.35pt" to="471.75pt,56.35pt" w14:anchorId="2C4A7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">
                <v:stroke joinstyle="miter"/>
                <w10:wrap anchorx="margin"/>
              </v:line>
            </w:pict>
          </mc:Fallback>
        </mc:AlternateContent>
      </w:r>
      <w:r w:rsidR="00206901">
        <w:rPr>
          <w:b/>
          <w:color w:val="002C3F"/>
          <w:sz w:val="40"/>
          <w:szCs w:val="40"/>
        </w:rPr>
        <w:t xml:space="preserve">Environments </w:t>
      </w:r>
      <w:r w:rsidR="00230EE3">
        <w:rPr>
          <w:b/>
          <w:color w:val="002C3F"/>
          <w:sz w:val="40"/>
          <w:szCs w:val="40"/>
        </w:rPr>
        <w:t>Dashboard</w:t>
      </w:r>
    </w:p>
    <w:p w14:paraId="3E755E8A" w14:textId="74EB4ED0" w:rsidR="0008690D" w:rsidRPr="00E80BDD" w:rsidRDefault="00864AF9" w:rsidP="0008690D">
      <w:pPr>
        <w:rPr>
          <w:b/>
          <w:color w:val="002C3F"/>
          <w:sz w:val="28"/>
          <w:szCs w:val="28"/>
        </w:rPr>
      </w:pPr>
      <w:r>
        <w:rPr>
          <w:b/>
          <w:color w:val="002C3F"/>
          <w:sz w:val="28"/>
          <w:szCs w:val="28"/>
        </w:rPr>
        <w:t xml:space="preserve">System Administration and </w:t>
      </w:r>
      <w:r w:rsidR="00BA72F9">
        <w:rPr>
          <w:b/>
          <w:color w:val="002C3F"/>
          <w:sz w:val="28"/>
          <w:szCs w:val="28"/>
        </w:rPr>
        <w:t>Deployment Guide</w:t>
      </w:r>
    </w:p>
    <w:p w14:paraId="37B8A1AF" w14:textId="77777777" w:rsidR="00E80BDD" w:rsidRDefault="00E80BDD" w:rsidP="00A0351C">
      <w:pPr>
        <w:jc w:val="right"/>
        <w:rPr>
          <w:b/>
          <w:color w:val="002C3F"/>
        </w:rPr>
      </w:pPr>
    </w:p>
    <w:p w14:paraId="411F9057" w14:textId="77777777" w:rsidR="00E80BDD" w:rsidRDefault="00E80BDD" w:rsidP="00A0351C">
      <w:pPr>
        <w:jc w:val="right"/>
        <w:rPr>
          <w:b/>
          <w:color w:val="002C3F"/>
        </w:rPr>
      </w:pPr>
    </w:p>
    <w:p w14:paraId="69B025A2" w14:textId="6181E17D" w:rsidR="00776CEB" w:rsidRDefault="00776CEB" w:rsidP="00E80BDD">
      <w:pPr>
        <w:rPr>
          <w:b/>
          <w:color w:val="002C3F"/>
        </w:rPr>
      </w:pPr>
    </w:p>
    <w:p w14:paraId="40AF8D78" w14:textId="77777777" w:rsidR="00E80BDD" w:rsidRDefault="00E80BDD" w:rsidP="00A0351C">
      <w:pPr>
        <w:jc w:val="right"/>
        <w:rPr>
          <w:b/>
          <w:color w:val="002C3F"/>
        </w:rPr>
      </w:pPr>
    </w:p>
    <w:p w14:paraId="29D303DF" w14:textId="77777777" w:rsidR="00E80BDD" w:rsidRDefault="00E80BDD" w:rsidP="00A0351C">
      <w:pPr>
        <w:jc w:val="right"/>
        <w:rPr>
          <w:b/>
          <w:color w:val="002C3F"/>
        </w:rPr>
      </w:pPr>
    </w:p>
    <w:p w14:paraId="1F483C3C" w14:textId="77777777" w:rsidR="00E80BDD" w:rsidRDefault="00E80BDD" w:rsidP="00A0351C">
      <w:pPr>
        <w:jc w:val="right"/>
        <w:rPr>
          <w:b/>
          <w:color w:val="002C3F"/>
        </w:rPr>
      </w:pPr>
    </w:p>
    <w:p w14:paraId="313B8272" w14:textId="77777777" w:rsidR="00E80BDD" w:rsidRDefault="00E80BDD" w:rsidP="00A0351C">
      <w:pPr>
        <w:jc w:val="right"/>
        <w:rPr>
          <w:b/>
          <w:color w:val="002C3F"/>
        </w:rPr>
      </w:pPr>
    </w:p>
    <w:p w14:paraId="53080F2D" w14:textId="77777777" w:rsidR="00E80BDD" w:rsidRDefault="00E80BDD" w:rsidP="00A0351C">
      <w:pPr>
        <w:jc w:val="right"/>
        <w:rPr>
          <w:b/>
          <w:color w:val="002C3F"/>
        </w:rPr>
      </w:pPr>
    </w:p>
    <w:p w14:paraId="773B214A" w14:textId="1B8740E7" w:rsidR="006B1D36" w:rsidRDefault="003A37FA" w:rsidP="00A0351C">
      <w:pPr>
        <w:jc w:val="right"/>
        <w:rPr>
          <w:b/>
          <w:color w:val="002C3F"/>
        </w:rPr>
      </w:pPr>
      <w:r>
        <w:rPr>
          <w:b/>
          <w:color w:val="002C3F"/>
        </w:rPr>
        <w:t>Version</w:t>
      </w:r>
      <w:r w:rsidR="000F2D7C">
        <w:rPr>
          <w:b/>
          <w:color w:val="002C3F"/>
        </w:rPr>
        <w:t xml:space="preserve"> </w:t>
      </w:r>
      <w:r w:rsidR="004C253C">
        <w:rPr>
          <w:b/>
          <w:color w:val="002C3F"/>
        </w:rPr>
        <w:t>1.</w:t>
      </w:r>
      <w:r w:rsidR="000F2D7C">
        <w:rPr>
          <w:b/>
          <w:color w:val="002C3F"/>
        </w:rPr>
        <w:t>0</w:t>
      </w:r>
    </w:p>
    <w:p w14:paraId="3278FBF6" w14:textId="55E4DA5F" w:rsidR="00C570E2" w:rsidRPr="00A0351C" w:rsidRDefault="00230EE3" w:rsidP="00A0351C">
      <w:pPr>
        <w:jc w:val="right"/>
        <w:rPr>
          <w:b/>
          <w:color w:val="002C3F"/>
        </w:rPr>
      </w:pPr>
      <w:r>
        <w:rPr>
          <w:b/>
          <w:color w:val="002C3F"/>
        </w:rPr>
        <w:t>February</w:t>
      </w:r>
      <w:r w:rsidR="00E349B8">
        <w:rPr>
          <w:b/>
          <w:color w:val="002C3F"/>
        </w:rPr>
        <w:t xml:space="preserve"> </w:t>
      </w:r>
      <w:r>
        <w:rPr>
          <w:b/>
          <w:color w:val="002C3F"/>
        </w:rPr>
        <w:t>04</w:t>
      </w:r>
      <w:r w:rsidR="00745164">
        <w:rPr>
          <w:b/>
          <w:color w:val="002C3F"/>
        </w:rPr>
        <w:t>, 20</w:t>
      </w:r>
      <w:r w:rsidR="004C253C">
        <w:rPr>
          <w:b/>
          <w:color w:val="002C3F"/>
        </w:rPr>
        <w:t>21</w:t>
      </w:r>
    </w:p>
    <w:p w14:paraId="6666CB61" w14:textId="3316EE48" w:rsidR="006312B3" w:rsidRDefault="006312B3">
      <w:r>
        <w:br w:type="page"/>
      </w:r>
    </w:p>
    <w:p w14:paraId="10953F3A" w14:textId="10751F2D" w:rsidR="00BF7B9E" w:rsidRDefault="00BF7B9E" w:rsidP="00BF7B9E">
      <w:pPr>
        <w:pStyle w:val="Heading1"/>
        <w:numPr>
          <w:ilvl w:val="0"/>
          <w:numId w:val="0"/>
        </w:numPr>
      </w:pPr>
      <w:bookmarkStart w:id="0" w:name="_Toc62824345"/>
      <w:r>
        <w:lastRenderedPageBreak/>
        <w:t>Revision</w:t>
      </w:r>
      <w:bookmarkEnd w:id="0"/>
    </w:p>
    <w:p w14:paraId="48A758A1" w14:textId="77777777" w:rsidR="00BF7B9E" w:rsidRDefault="00BF7B9E" w:rsidP="00BF7B9E">
      <w:pPr>
        <w:pStyle w:val="Heading2"/>
        <w:numPr>
          <w:ilvl w:val="0"/>
          <w:numId w:val="0"/>
        </w:numPr>
      </w:pPr>
      <w:bookmarkStart w:id="1" w:name="_Toc62824346"/>
      <w:r>
        <w:t>Document revisions</w:t>
      </w:r>
      <w:bookmarkEnd w:id="1"/>
    </w:p>
    <w:tbl>
      <w:tblPr>
        <w:tblW w:w="0" w:type="auto"/>
        <w:tblInd w:w="2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482"/>
        <w:gridCol w:w="2068"/>
        <w:gridCol w:w="990"/>
        <w:gridCol w:w="4583"/>
      </w:tblGrid>
      <w:tr w:rsidR="00BF7B9E" w:rsidRPr="0002028C" w14:paraId="20FF9849" w14:textId="77777777" w:rsidTr="188C94E1">
        <w:tc>
          <w:tcPr>
            <w:tcW w:w="1482" w:type="dxa"/>
            <w:shd w:val="clear" w:color="auto" w:fill="E6E6E6"/>
          </w:tcPr>
          <w:p w14:paraId="56FFFA0B" w14:textId="77777777" w:rsidR="00BF7B9E" w:rsidRPr="006B1D36" w:rsidRDefault="00BF7B9E" w:rsidP="00F4366C">
            <w:pPr>
              <w:jc w:val="center"/>
              <w:rPr>
                <w:b/>
                <w:bCs/>
              </w:rPr>
            </w:pPr>
            <w:r w:rsidRPr="006B1D36">
              <w:rPr>
                <w:b/>
                <w:bCs/>
              </w:rPr>
              <w:t>Date</w:t>
            </w:r>
          </w:p>
        </w:tc>
        <w:tc>
          <w:tcPr>
            <w:tcW w:w="2068" w:type="dxa"/>
            <w:shd w:val="clear" w:color="auto" w:fill="E6E6E6"/>
          </w:tcPr>
          <w:p w14:paraId="352864DE" w14:textId="77777777" w:rsidR="00BF7B9E" w:rsidRPr="006B1D36" w:rsidRDefault="00BF7B9E" w:rsidP="00F4366C">
            <w:pPr>
              <w:jc w:val="center"/>
              <w:rPr>
                <w:b/>
                <w:bCs/>
              </w:rPr>
            </w:pPr>
            <w:r w:rsidRPr="006B1D36">
              <w:rPr>
                <w:b/>
                <w:bCs/>
              </w:rPr>
              <w:t>Author</w:t>
            </w:r>
          </w:p>
        </w:tc>
        <w:tc>
          <w:tcPr>
            <w:tcW w:w="990" w:type="dxa"/>
            <w:shd w:val="clear" w:color="auto" w:fill="E6E6E6"/>
          </w:tcPr>
          <w:p w14:paraId="69B26F90" w14:textId="77777777" w:rsidR="00BF7B9E" w:rsidRPr="006B1D36" w:rsidRDefault="00BF7B9E" w:rsidP="00F4366C">
            <w:pPr>
              <w:jc w:val="center"/>
              <w:rPr>
                <w:b/>
                <w:bCs/>
              </w:rPr>
            </w:pPr>
            <w:r w:rsidRPr="006B1D36">
              <w:rPr>
                <w:b/>
                <w:bCs/>
              </w:rPr>
              <w:t>Version</w:t>
            </w:r>
          </w:p>
        </w:tc>
        <w:tc>
          <w:tcPr>
            <w:tcW w:w="4583" w:type="dxa"/>
            <w:shd w:val="clear" w:color="auto" w:fill="E6E6E6"/>
          </w:tcPr>
          <w:p w14:paraId="7D6EDC1F" w14:textId="77777777" w:rsidR="00BF7B9E" w:rsidRPr="006B1D36" w:rsidRDefault="00BF7B9E" w:rsidP="00F4366C">
            <w:pPr>
              <w:jc w:val="center"/>
              <w:rPr>
                <w:b/>
                <w:bCs/>
              </w:rPr>
            </w:pPr>
            <w:r w:rsidRPr="006B1D36">
              <w:rPr>
                <w:b/>
                <w:bCs/>
              </w:rPr>
              <w:t>Change reference</w:t>
            </w:r>
          </w:p>
        </w:tc>
      </w:tr>
      <w:tr w:rsidR="00BF7B9E" w:rsidRPr="0002028C" w14:paraId="78495B44" w14:textId="77777777" w:rsidTr="188C94E1">
        <w:tc>
          <w:tcPr>
            <w:tcW w:w="1482" w:type="dxa"/>
          </w:tcPr>
          <w:p w14:paraId="0881E84A" w14:textId="77BC3292" w:rsidR="00BF7B9E" w:rsidRPr="006B1D36" w:rsidRDefault="003A37FA" w:rsidP="001223C1">
            <w:pPr>
              <w:jc w:val="center"/>
            </w:pPr>
            <w:r>
              <w:t>0</w:t>
            </w:r>
            <w:r w:rsidR="00230EE3">
              <w:t>2</w:t>
            </w:r>
            <w:r w:rsidR="00AA6C26">
              <w:t>/</w:t>
            </w:r>
            <w:r w:rsidR="00230EE3">
              <w:t>04</w:t>
            </w:r>
            <w:r w:rsidR="00745164">
              <w:t>/20</w:t>
            </w:r>
            <w:r w:rsidR="004C253C">
              <w:t>21</w:t>
            </w:r>
          </w:p>
        </w:tc>
        <w:tc>
          <w:tcPr>
            <w:tcW w:w="2068" w:type="dxa"/>
          </w:tcPr>
          <w:p w14:paraId="7AB90219" w14:textId="0FA94811" w:rsidR="00BF7B9E" w:rsidRPr="006B1D36" w:rsidRDefault="00230EE3" w:rsidP="00F4366C">
            <w:pPr>
              <w:jc w:val="center"/>
            </w:pPr>
            <w:r>
              <w:t>Oleksandr Nikolaiev</w:t>
            </w:r>
          </w:p>
        </w:tc>
        <w:tc>
          <w:tcPr>
            <w:tcW w:w="990" w:type="dxa"/>
          </w:tcPr>
          <w:p w14:paraId="26926129" w14:textId="77777777" w:rsidR="00BF7B9E" w:rsidRPr="006B1D36" w:rsidRDefault="00745164" w:rsidP="00F4366C">
            <w:pPr>
              <w:jc w:val="center"/>
            </w:pPr>
            <w:r>
              <w:t>1.0</w:t>
            </w:r>
          </w:p>
        </w:tc>
        <w:tc>
          <w:tcPr>
            <w:tcW w:w="4583" w:type="dxa"/>
          </w:tcPr>
          <w:p w14:paraId="58A620E8" w14:textId="77777777" w:rsidR="00BF7B9E" w:rsidRPr="006B1D36" w:rsidRDefault="00745164" w:rsidP="00F4366C">
            <w:r>
              <w:t>Initial draft</w:t>
            </w:r>
          </w:p>
        </w:tc>
      </w:tr>
      <w:tr w:rsidR="00E80BDD" w:rsidRPr="0002028C" w14:paraId="218B3684" w14:textId="77777777" w:rsidTr="188C94E1">
        <w:trPr>
          <w:trHeight w:val="300"/>
        </w:trPr>
        <w:tc>
          <w:tcPr>
            <w:tcW w:w="1482" w:type="dxa"/>
          </w:tcPr>
          <w:p w14:paraId="313F2AA1" w14:textId="43E4D180" w:rsidR="00E80BDD" w:rsidRPr="00105295" w:rsidRDefault="387C58B0" w:rsidP="00F4366C">
            <w:pPr>
              <w:jc w:val="center"/>
              <w:rPr>
                <w:lang w:val="ru-RU"/>
              </w:rPr>
            </w:pPr>
            <w:r w:rsidRPr="188C94E1">
              <w:rPr>
                <w:lang w:val="ru-RU"/>
              </w:rPr>
              <w:t>10/12/2021</w:t>
            </w:r>
          </w:p>
        </w:tc>
        <w:tc>
          <w:tcPr>
            <w:tcW w:w="2068" w:type="dxa"/>
          </w:tcPr>
          <w:p w14:paraId="5F531DC1" w14:textId="61417243" w:rsidR="00E80BDD" w:rsidRPr="00D04C6B" w:rsidRDefault="387C58B0" w:rsidP="00F4366C">
            <w:pPr>
              <w:jc w:val="center"/>
            </w:pPr>
            <w:r>
              <w:t>Oleksandr Nikolaiev</w:t>
            </w:r>
          </w:p>
        </w:tc>
        <w:tc>
          <w:tcPr>
            <w:tcW w:w="990" w:type="dxa"/>
          </w:tcPr>
          <w:p w14:paraId="12A968F5" w14:textId="2EAB2960" w:rsidR="00E80BDD" w:rsidRPr="006B1D36" w:rsidRDefault="387C58B0" w:rsidP="00F4366C">
            <w:pPr>
              <w:jc w:val="center"/>
            </w:pPr>
            <w:r>
              <w:t>1.1</w:t>
            </w:r>
          </w:p>
        </w:tc>
        <w:tc>
          <w:tcPr>
            <w:tcW w:w="4583" w:type="dxa"/>
          </w:tcPr>
          <w:p w14:paraId="082C2B71" w14:textId="35DAF44B" w:rsidR="00E80BDD" w:rsidRPr="00105295" w:rsidRDefault="387C58B0" w:rsidP="00F4366C">
            <w:pPr>
              <w:rPr>
                <w:lang w:val="ru-RU"/>
              </w:rPr>
            </w:pPr>
            <w:r w:rsidRPr="188C94E1">
              <w:t>Updated</w:t>
            </w:r>
            <w:r w:rsidRPr="188C94E1">
              <w:rPr>
                <w:lang w:val="ru-RU"/>
              </w:rPr>
              <w:t xml:space="preserve"> </w:t>
            </w:r>
            <w:proofErr w:type="spellStart"/>
            <w:r w:rsidRPr="188C94E1">
              <w:rPr>
                <w:lang w:val="ru-RU"/>
              </w:rPr>
              <w:t>deployment</w:t>
            </w:r>
            <w:proofErr w:type="spellEnd"/>
          </w:p>
        </w:tc>
      </w:tr>
      <w:tr w:rsidR="00E80BDD" w:rsidRPr="0002028C" w14:paraId="49FD2B85" w14:textId="77777777" w:rsidTr="188C94E1">
        <w:tc>
          <w:tcPr>
            <w:tcW w:w="1482" w:type="dxa"/>
          </w:tcPr>
          <w:p w14:paraId="74B71CB9" w14:textId="15820744" w:rsidR="00E80BDD" w:rsidRPr="006B1D36" w:rsidRDefault="00E80BDD" w:rsidP="00F4366C">
            <w:pPr>
              <w:jc w:val="center"/>
            </w:pPr>
          </w:p>
        </w:tc>
        <w:tc>
          <w:tcPr>
            <w:tcW w:w="2068" w:type="dxa"/>
          </w:tcPr>
          <w:p w14:paraId="2FD5DCF2" w14:textId="6082D068" w:rsidR="00E80BDD" w:rsidRPr="006B1D36" w:rsidRDefault="00E80BDD" w:rsidP="00F4366C">
            <w:pPr>
              <w:jc w:val="center"/>
            </w:pPr>
          </w:p>
        </w:tc>
        <w:tc>
          <w:tcPr>
            <w:tcW w:w="990" w:type="dxa"/>
          </w:tcPr>
          <w:p w14:paraId="3A89ED95" w14:textId="5876CC27" w:rsidR="00E80BDD" w:rsidRPr="006B1D36" w:rsidRDefault="00E80BDD" w:rsidP="00F4366C">
            <w:pPr>
              <w:jc w:val="center"/>
            </w:pPr>
          </w:p>
        </w:tc>
        <w:tc>
          <w:tcPr>
            <w:tcW w:w="4583" w:type="dxa"/>
          </w:tcPr>
          <w:p w14:paraId="586C3369" w14:textId="02FDAA31" w:rsidR="00E80BDD" w:rsidRPr="006B1D36" w:rsidRDefault="00E80BDD" w:rsidP="00F4366C"/>
        </w:tc>
      </w:tr>
      <w:tr w:rsidR="00551925" w:rsidRPr="0002028C" w14:paraId="4ABF8E27" w14:textId="77777777" w:rsidTr="188C94E1">
        <w:tc>
          <w:tcPr>
            <w:tcW w:w="1482" w:type="dxa"/>
          </w:tcPr>
          <w:p w14:paraId="107B6822" w14:textId="4CC4C84B" w:rsidR="00551925" w:rsidRPr="006B1D36" w:rsidRDefault="00551925" w:rsidP="00551925">
            <w:pPr>
              <w:jc w:val="center"/>
            </w:pPr>
          </w:p>
        </w:tc>
        <w:tc>
          <w:tcPr>
            <w:tcW w:w="2068" w:type="dxa"/>
          </w:tcPr>
          <w:p w14:paraId="69569985" w14:textId="45E06663" w:rsidR="00551925" w:rsidRPr="006B1D36" w:rsidRDefault="00551925" w:rsidP="00551925">
            <w:pPr>
              <w:jc w:val="center"/>
            </w:pPr>
          </w:p>
        </w:tc>
        <w:tc>
          <w:tcPr>
            <w:tcW w:w="990" w:type="dxa"/>
          </w:tcPr>
          <w:p w14:paraId="3A4C73DC" w14:textId="754DD48F" w:rsidR="00551925" w:rsidRPr="006B1D36" w:rsidRDefault="00551925" w:rsidP="00551925">
            <w:pPr>
              <w:jc w:val="center"/>
            </w:pPr>
          </w:p>
        </w:tc>
        <w:tc>
          <w:tcPr>
            <w:tcW w:w="4583" w:type="dxa"/>
          </w:tcPr>
          <w:p w14:paraId="22059205" w14:textId="385D7B3E" w:rsidR="00551925" w:rsidRPr="006B1D36" w:rsidRDefault="00551925" w:rsidP="00551925"/>
        </w:tc>
      </w:tr>
      <w:tr w:rsidR="00551925" w:rsidRPr="0002028C" w14:paraId="0680D564" w14:textId="77777777" w:rsidTr="188C94E1">
        <w:tc>
          <w:tcPr>
            <w:tcW w:w="1482" w:type="dxa"/>
          </w:tcPr>
          <w:p w14:paraId="31BD3AD2" w14:textId="244065D8" w:rsidR="00551925" w:rsidRPr="006B1D36" w:rsidRDefault="00551925" w:rsidP="00551925">
            <w:pPr>
              <w:jc w:val="center"/>
            </w:pPr>
          </w:p>
        </w:tc>
        <w:tc>
          <w:tcPr>
            <w:tcW w:w="2068" w:type="dxa"/>
          </w:tcPr>
          <w:p w14:paraId="43865D29" w14:textId="17EE18F6" w:rsidR="00551925" w:rsidRPr="006B1D36" w:rsidRDefault="00551925" w:rsidP="00551925">
            <w:pPr>
              <w:jc w:val="center"/>
            </w:pPr>
          </w:p>
        </w:tc>
        <w:tc>
          <w:tcPr>
            <w:tcW w:w="990" w:type="dxa"/>
          </w:tcPr>
          <w:p w14:paraId="14B0C3B1" w14:textId="4BAF1CBB" w:rsidR="00551925" w:rsidRPr="006B1D36" w:rsidRDefault="00551925" w:rsidP="00551925">
            <w:pPr>
              <w:jc w:val="center"/>
            </w:pPr>
          </w:p>
        </w:tc>
        <w:tc>
          <w:tcPr>
            <w:tcW w:w="4583" w:type="dxa"/>
          </w:tcPr>
          <w:p w14:paraId="5C500FF3" w14:textId="7B1E1240" w:rsidR="00551925" w:rsidRPr="006B1D36" w:rsidRDefault="00551925" w:rsidP="00551925"/>
        </w:tc>
      </w:tr>
      <w:tr w:rsidR="00551925" w:rsidRPr="0002028C" w14:paraId="3EC519FB" w14:textId="77777777" w:rsidTr="188C94E1">
        <w:tc>
          <w:tcPr>
            <w:tcW w:w="1482" w:type="dxa"/>
          </w:tcPr>
          <w:p w14:paraId="17871753" w14:textId="77777777" w:rsidR="00551925" w:rsidRPr="006B1D36" w:rsidRDefault="00551925" w:rsidP="00551925">
            <w:pPr>
              <w:jc w:val="center"/>
            </w:pPr>
          </w:p>
        </w:tc>
        <w:tc>
          <w:tcPr>
            <w:tcW w:w="2068" w:type="dxa"/>
          </w:tcPr>
          <w:p w14:paraId="34969542" w14:textId="77777777" w:rsidR="00551925" w:rsidRPr="006B1D36" w:rsidRDefault="00551925" w:rsidP="00551925">
            <w:pPr>
              <w:jc w:val="center"/>
            </w:pPr>
          </w:p>
        </w:tc>
        <w:tc>
          <w:tcPr>
            <w:tcW w:w="990" w:type="dxa"/>
          </w:tcPr>
          <w:p w14:paraId="0FE8D11B" w14:textId="77777777" w:rsidR="00551925" w:rsidRPr="006B1D36" w:rsidRDefault="00551925" w:rsidP="00551925">
            <w:pPr>
              <w:jc w:val="center"/>
            </w:pPr>
          </w:p>
        </w:tc>
        <w:tc>
          <w:tcPr>
            <w:tcW w:w="4583" w:type="dxa"/>
          </w:tcPr>
          <w:p w14:paraId="71AAC143" w14:textId="77777777" w:rsidR="00551925" w:rsidRPr="006B1D36" w:rsidRDefault="00551925" w:rsidP="00551925"/>
        </w:tc>
      </w:tr>
      <w:tr w:rsidR="00551925" w:rsidRPr="0002028C" w14:paraId="4B5CE53B" w14:textId="77777777" w:rsidTr="188C94E1">
        <w:tc>
          <w:tcPr>
            <w:tcW w:w="1482" w:type="dxa"/>
          </w:tcPr>
          <w:p w14:paraId="2A8288BA" w14:textId="77777777" w:rsidR="00551925" w:rsidRPr="006B1D36" w:rsidRDefault="00551925" w:rsidP="00551925">
            <w:pPr>
              <w:jc w:val="center"/>
            </w:pPr>
          </w:p>
        </w:tc>
        <w:tc>
          <w:tcPr>
            <w:tcW w:w="2068" w:type="dxa"/>
          </w:tcPr>
          <w:p w14:paraId="6CC4198A" w14:textId="77777777" w:rsidR="00551925" w:rsidRPr="006B1D36" w:rsidRDefault="00551925" w:rsidP="00551925">
            <w:pPr>
              <w:jc w:val="center"/>
            </w:pPr>
          </w:p>
        </w:tc>
        <w:tc>
          <w:tcPr>
            <w:tcW w:w="990" w:type="dxa"/>
          </w:tcPr>
          <w:p w14:paraId="3A14B865" w14:textId="77777777" w:rsidR="00551925" w:rsidRPr="006B1D36" w:rsidRDefault="00551925" w:rsidP="00551925">
            <w:pPr>
              <w:jc w:val="center"/>
            </w:pPr>
          </w:p>
        </w:tc>
        <w:tc>
          <w:tcPr>
            <w:tcW w:w="4583" w:type="dxa"/>
          </w:tcPr>
          <w:p w14:paraId="47F2DEDF" w14:textId="77777777" w:rsidR="00551925" w:rsidRPr="006B1D36" w:rsidRDefault="00551925" w:rsidP="00551925"/>
        </w:tc>
      </w:tr>
      <w:tr w:rsidR="00551925" w:rsidRPr="0002028C" w14:paraId="230FDED8" w14:textId="77777777" w:rsidTr="188C94E1">
        <w:tc>
          <w:tcPr>
            <w:tcW w:w="1482" w:type="dxa"/>
          </w:tcPr>
          <w:p w14:paraId="45D2E891" w14:textId="77777777" w:rsidR="00551925" w:rsidRPr="006B1D36" w:rsidRDefault="00551925" w:rsidP="00551925">
            <w:pPr>
              <w:jc w:val="center"/>
            </w:pPr>
          </w:p>
        </w:tc>
        <w:tc>
          <w:tcPr>
            <w:tcW w:w="2068" w:type="dxa"/>
          </w:tcPr>
          <w:p w14:paraId="4730DE3D" w14:textId="77777777" w:rsidR="00551925" w:rsidRPr="006B1D36" w:rsidRDefault="00551925" w:rsidP="00551925">
            <w:pPr>
              <w:jc w:val="center"/>
            </w:pPr>
          </w:p>
        </w:tc>
        <w:tc>
          <w:tcPr>
            <w:tcW w:w="990" w:type="dxa"/>
          </w:tcPr>
          <w:p w14:paraId="38CAA2A7" w14:textId="77777777" w:rsidR="00551925" w:rsidRPr="006B1D36" w:rsidRDefault="00551925" w:rsidP="00551925">
            <w:pPr>
              <w:jc w:val="center"/>
            </w:pPr>
          </w:p>
        </w:tc>
        <w:tc>
          <w:tcPr>
            <w:tcW w:w="4583" w:type="dxa"/>
          </w:tcPr>
          <w:p w14:paraId="50CEA800" w14:textId="77777777" w:rsidR="00551925" w:rsidRPr="006B1D36" w:rsidRDefault="00551925" w:rsidP="00551925"/>
        </w:tc>
      </w:tr>
    </w:tbl>
    <w:p w14:paraId="32E4CBF4" w14:textId="77777777" w:rsidR="00BF7B9E" w:rsidRDefault="00BF7B9E" w:rsidP="00BF7B9E"/>
    <w:p w14:paraId="5A7F1651" w14:textId="77777777" w:rsidR="004B512B" w:rsidRDefault="004B512B">
      <w:pPr>
        <w:rPr>
          <w:rFonts w:asciiTheme="majorHAnsi" w:eastAsiaTheme="majorEastAsia" w:hAnsiTheme="majorHAnsi" w:cstheme="majorBidi"/>
          <w:b/>
          <w:color w:val="002C3F"/>
          <w:sz w:val="32"/>
          <w:szCs w:val="32"/>
        </w:rPr>
      </w:pPr>
      <w:bookmarkStart w:id="2" w:name="_Toc62824348"/>
      <w:r>
        <w:br w:type="page"/>
      </w:r>
    </w:p>
    <w:p w14:paraId="1B7BD23F" w14:textId="2C086E60" w:rsidR="00C570E2" w:rsidRPr="006312B3" w:rsidRDefault="006312B3" w:rsidP="007133E0">
      <w:pPr>
        <w:pStyle w:val="Heading1"/>
        <w:numPr>
          <w:ilvl w:val="0"/>
          <w:numId w:val="0"/>
        </w:numPr>
        <w:ind w:left="360" w:hanging="360"/>
      </w:pPr>
      <w:r w:rsidRPr="006312B3">
        <w:t>Summary</w:t>
      </w:r>
      <w:bookmarkEnd w:id="2"/>
    </w:p>
    <w:p w14:paraId="783D8B5B" w14:textId="26B9015D" w:rsidR="00762E59" w:rsidRDefault="00745164" w:rsidP="00230EE3">
      <w:r>
        <w:t xml:space="preserve">This document </w:t>
      </w:r>
      <w:r w:rsidR="003A37FA">
        <w:t xml:space="preserve">describes </w:t>
      </w:r>
      <w:r w:rsidR="00170E5D">
        <w:t xml:space="preserve">a </w:t>
      </w:r>
      <w:r w:rsidR="004C253C">
        <w:t xml:space="preserve">technical </w:t>
      </w:r>
      <w:r w:rsidR="00230EE3">
        <w:t>documentation about Azure</w:t>
      </w:r>
      <w:r w:rsidR="00726F41">
        <w:t xml:space="preserve"> Environments </w:t>
      </w:r>
      <w:r w:rsidR="00230EE3">
        <w:t xml:space="preserve">Dashboard web </w:t>
      </w:r>
      <w:proofErr w:type="gramStart"/>
      <w:r w:rsidR="00230EE3">
        <w:t>application</w:t>
      </w:r>
      <w:proofErr w:type="gramEnd"/>
    </w:p>
    <w:p w14:paraId="755FF0A7" w14:textId="77777777" w:rsidR="006312B3" w:rsidRDefault="006312B3">
      <w:r>
        <w:br w:type="page"/>
      </w:r>
    </w:p>
    <w:p w14:paraId="7CA029D4" w14:textId="77777777" w:rsidR="00C570E2" w:rsidRPr="00C570E2" w:rsidRDefault="00C570E2" w:rsidP="00C570E2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5899726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771B143" w14:textId="77777777" w:rsidR="006312B3" w:rsidRPr="006312B3" w:rsidRDefault="006312B3">
          <w:pPr>
            <w:pStyle w:val="TOCHeading"/>
            <w:rPr>
              <w:b/>
              <w:color w:val="002C3F"/>
            </w:rPr>
          </w:pPr>
          <w:r w:rsidRPr="006312B3">
            <w:rPr>
              <w:b/>
              <w:color w:val="002C3F"/>
            </w:rPr>
            <w:t>Table of Contents</w:t>
          </w:r>
        </w:p>
        <w:p w14:paraId="61658C3F" w14:textId="73D604F8" w:rsidR="00170E5D" w:rsidRDefault="006312B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824345" w:history="1">
            <w:r w:rsidR="00170E5D" w:rsidRPr="004D2B4E">
              <w:rPr>
                <w:rStyle w:val="Hyperlink"/>
                <w:noProof/>
              </w:rPr>
              <w:t>Revision and Signoff sheet</w:t>
            </w:r>
            <w:r w:rsidR="00170E5D">
              <w:rPr>
                <w:noProof/>
                <w:webHidden/>
              </w:rPr>
              <w:tab/>
            </w:r>
            <w:r w:rsidR="00170E5D">
              <w:rPr>
                <w:noProof/>
                <w:webHidden/>
              </w:rPr>
              <w:fldChar w:fldCharType="begin"/>
            </w:r>
            <w:r w:rsidR="00170E5D">
              <w:rPr>
                <w:noProof/>
                <w:webHidden/>
              </w:rPr>
              <w:instrText xml:space="preserve"> PAGEREF _Toc62824345 \h </w:instrText>
            </w:r>
            <w:r w:rsidR="00170E5D">
              <w:rPr>
                <w:noProof/>
                <w:webHidden/>
              </w:rPr>
            </w:r>
            <w:r w:rsidR="00170E5D">
              <w:rPr>
                <w:noProof/>
                <w:webHidden/>
              </w:rPr>
              <w:fldChar w:fldCharType="separate"/>
            </w:r>
            <w:r w:rsidR="00170E5D">
              <w:rPr>
                <w:noProof/>
                <w:webHidden/>
              </w:rPr>
              <w:t>2</w:t>
            </w:r>
            <w:r w:rsidR="00170E5D">
              <w:rPr>
                <w:noProof/>
                <w:webHidden/>
              </w:rPr>
              <w:fldChar w:fldCharType="end"/>
            </w:r>
          </w:hyperlink>
        </w:p>
        <w:p w14:paraId="0FC23664" w14:textId="4887A87A" w:rsidR="00170E5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824346" w:history="1">
            <w:r w:rsidR="00170E5D" w:rsidRPr="004D2B4E">
              <w:rPr>
                <w:rStyle w:val="Hyperlink"/>
                <w:noProof/>
              </w:rPr>
              <w:t>Document revisions</w:t>
            </w:r>
            <w:r w:rsidR="00170E5D">
              <w:rPr>
                <w:noProof/>
                <w:webHidden/>
              </w:rPr>
              <w:tab/>
            </w:r>
            <w:r w:rsidR="00170E5D">
              <w:rPr>
                <w:noProof/>
                <w:webHidden/>
              </w:rPr>
              <w:fldChar w:fldCharType="begin"/>
            </w:r>
            <w:r w:rsidR="00170E5D">
              <w:rPr>
                <w:noProof/>
                <w:webHidden/>
              </w:rPr>
              <w:instrText xml:space="preserve"> PAGEREF _Toc62824346 \h </w:instrText>
            </w:r>
            <w:r w:rsidR="00170E5D">
              <w:rPr>
                <w:noProof/>
                <w:webHidden/>
              </w:rPr>
            </w:r>
            <w:r w:rsidR="00170E5D">
              <w:rPr>
                <w:noProof/>
                <w:webHidden/>
              </w:rPr>
              <w:fldChar w:fldCharType="separate"/>
            </w:r>
            <w:r w:rsidR="00170E5D">
              <w:rPr>
                <w:noProof/>
                <w:webHidden/>
              </w:rPr>
              <w:t>2</w:t>
            </w:r>
            <w:r w:rsidR="00170E5D">
              <w:rPr>
                <w:noProof/>
                <w:webHidden/>
              </w:rPr>
              <w:fldChar w:fldCharType="end"/>
            </w:r>
          </w:hyperlink>
        </w:p>
        <w:p w14:paraId="28AD4437" w14:textId="6A91CAFF" w:rsidR="00170E5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824347" w:history="1">
            <w:r w:rsidR="00170E5D" w:rsidRPr="004D2B4E">
              <w:rPr>
                <w:rStyle w:val="Hyperlink"/>
                <w:noProof/>
              </w:rPr>
              <w:t>Reviewers</w:t>
            </w:r>
            <w:r w:rsidR="00170E5D">
              <w:rPr>
                <w:noProof/>
                <w:webHidden/>
              </w:rPr>
              <w:tab/>
            </w:r>
            <w:r w:rsidR="00170E5D">
              <w:rPr>
                <w:noProof/>
                <w:webHidden/>
              </w:rPr>
              <w:fldChar w:fldCharType="begin"/>
            </w:r>
            <w:r w:rsidR="00170E5D">
              <w:rPr>
                <w:noProof/>
                <w:webHidden/>
              </w:rPr>
              <w:instrText xml:space="preserve"> PAGEREF _Toc62824347 \h </w:instrText>
            </w:r>
            <w:r w:rsidR="00170E5D">
              <w:rPr>
                <w:noProof/>
                <w:webHidden/>
              </w:rPr>
            </w:r>
            <w:r w:rsidR="00170E5D">
              <w:rPr>
                <w:noProof/>
                <w:webHidden/>
              </w:rPr>
              <w:fldChar w:fldCharType="separate"/>
            </w:r>
            <w:r w:rsidR="00170E5D">
              <w:rPr>
                <w:noProof/>
                <w:webHidden/>
              </w:rPr>
              <w:t>2</w:t>
            </w:r>
            <w:r w:rsidR="00170E5D">
              <w:rPr>
                <w:noProof/>
                <w:webHidden/>
              </w:rPr>
              <w:fldChar w:fldCharType="end"/>
            </w:r>
          </w:hyperlink>
        </w:p>
        <w:p w14:paraId="1A1EBA10" w14:textId="00C4CF14" w:rsidR="00170E5D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824348" w:history="1">
            <w:r w:rsidR="00170E5D" w:rsidRPr="004D2B4E">
              <w:rPr>
                <w:rStyle w:val="Hyperlink"/>
                <w:noProof/>
              </w:rPr>
              <w:t>Summary</w:t>
            </w:r>
            <w:r w:rsidR="00170E5D">
              <w:rPr>
                <w:noProof/>
                <w:webHidden/>
              </w:rPr>
              <w:tab/>
            </w:r>
            <w:r w:rsidR="00170E5D">
              <w:rPr>
                <w:noProof/>
                <w:webHidden/>
              </w:rPr>
              <w:fldChar w:fldCharType="begin"/>
            </w:r>
            <w:r w:rsidR="00170E5D">
              <w:rPr>
                <w:noProof/>
                <w:webHidden/>
              </w:rPr>
              <w:instrText xml:space="preserve"> PAGEREF _Toc62824348 \h </w:instrText>
            </w:r>
            <w:r w:rsidR="00170E5D">
              <w:rPr>
                <w:noProof/>
                <w:webHidden/>
              </w:rPr>
            </w:r>
            <w:r w:rsidR="00170E5D">
              <w:rPr>
                <w:noProof/>
                <w:webHidden/>
              </w:rPr>
              <w:fldChar w:fldCharType="separate"/>
            </w:r>
            <w:r w:rsidR="00170E5D">
              <w:rPr>
                <w:noProof/>
                <w:webHidden/>
              </w:rPr>
              <w:t>3</w:t>
            </w:r>
            <w:r w:rsidR="00170E5D">
              <w:rPr>
                <w:noProof/>
                <w:webHidden/>
              </w:rPr>
              <w:fldChar w:fldCharType="end"/>
            </w:r>
          </w:hyperlink>
        </w:p>
        <w:p w14:paraId="27D4C79D" w14:textId="18FDC88F" w:rsidR="00170E5D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62824349" w:history="1">
            <w:r w:rsidR="00170E5D" w:rsidRPr="004D2B4E">
              <w:rPr>
                <w:rStyle w:val="Hyperlink"/>
                <w:noProof/>
              </w:rPr>
              <w:t>1.</w:t>
            </w:r>
            <w:r w:rsidR="00170E5D">
              <w:rPr>
                <w:rFonts w:eastAsiaTheme="minorEastAsia"/>
                <w:noProof/>
              </w:rPr>
              <w:tab/>
            </w:r>
            <w:r w:rsidR="00170E5D" w:rsidRPr="004D2B4E">
              <w:rPr>
                <w:rStyle w:val="Hyperlink"/>
                <w:noProof/>
              </w:rPr>
              <w:t>Acronyms and abbreviations</w:t>
            </w:r>
            <w:r w:rsidR="00170E5D">
              <w:rPr>
                <w:noProof/>
                <w:webHidden/>
              </w:rPr>
              <w:tab/>
            </w:r>
            <w:r w:rsidR="00170E5D">
              <w:rPr>
                <w:noProof/>
                <w:webHidden/>
              </w:rPr>
              <w:fldChar w:fldCharType="begin"/>
            </w:r>
            <w:r w:rsidR="00170E5D">
              <w:rPr>
                <w:noProof/>
                <w:webHidden/>
              </w:rPr>
              <w:instrText xml:space="preserve"> PAGEREF _Toc62824349 \h </w:instrText>
            </w:r>
            <w:r w:rsidR="00170E5D">
              <w:rPr>
                <w:noProof/>
                <w:webHidden/>
              </w:rPr>
            </w:r>
            <w:r w:rsidR="00170E5D">
              <w:rPr>
                <w:noProof/>
                <w:webHidden/>
              </w:rPr>
              <w:fldChar w:fldCharType="separate"/>
            </w:r>
            <w:r w:rsidR="00170E5D">
              <w:rPr>
                <w:noProof/>
                <w:webHidden/>
              </w:rPr>
              <w:t>5</w:t>
            </w:r>
            <w:r w:rsidR="00170E5D">
              <w:rPr>
                <w:noProof/>
                <w:webHidden/>
              </w:rPr>
              <w:fldChar w:fldCharType="end"/>
            </w:r>
          </w:hyperlink>
        </w:p>
        <w:p w14:paraId="28FA96AC" w14:textId="247921CC" w:rsidR="00170E5D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62824350" w:history="1">
            <w:r w:rsidR="00170E5D" w:rsidRPr="004D2B4E">
              <w:rPr>
                <w:rStyle w:val="Hyperlink"/>
                <w:noProof/>
              </w:rPr>
              <w:t>2.</w:t>
            </w:r>
            <w:r w:rsidR="00170E5D">
              <w:rPr>
                <w:rFonts w:eastAsiaTheme="minorEastAsia"/>
                <w:noProof/>
              </w:rPr>
              <w:tab/>
            </w:r>
            <w:r w:rsidR="00170E5D" w:rsidRPr="004D2B4E">
              <w:rPr>
                <w:rStyle w:val="Hyperlink"/>
                <w:noProof/>
              </w:rPr>
              <w:t>Functional requirements</w:t>
            </w:r>
            <w:r w:rsidR="00170E5D">
              <w:rPr>
                <w:noProof/>
                <w:webHidden/>
              </w:rPr>
              <w:tab/>
            </w:r>
            <w:r w:rsidR="00170E5D">
              <w:rPr>
                <w:noProof/>
                <w:webHidden/>
              </w:rPr>
              <w:fldChar w:fldCharType="begin"/>
            </w:r>
            <w:r w:rsidR="00170E5D">
              <w:rPr>
                <w:noProof/>
                <w:webHidden/>
              </w:rPr>
              <w:instrText xml:space="preserve"> PAGEREF _Toc62824350 \h </w:instrText>
            </w:r>
            <w:r w:rsidR="00170E5D">
              <w:rPr>
                <w:noProof/>
                <w:webHidden/>
              </w:rPr>
            </w:r>
            <w:r w:rsidR="00170E5D">
              <w:rPr>
                <w:noProof/>
                <w:webHidden/>
              </w:rPr>
              <w:fldChar w:fldCharType="separate"/>
            </w:r>
            <w:r w:rsidR="00170E5D">
              <w:rPr>
                <w:noProof/>
                <w:webHidden/>
              </w:rPr>
              <w:t>6</w:t>
            </w:r>
            <w:r w:rsidR="00170E5D">
              <w:rPr>
                <w:noProof/>
                <w:webHidden/>
              </w:rPr>
              <w:fldChar w:fldCharType="end"/>
            </w:r>
          </w:hyperlink>
        </w:p>
        <w:p w14:paraId="307306A6" w14:textId="4892CC53" w:rsidR="00170E5D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62824351" w:history="1">
            <w:r w:rsidR="00170E5D" w:rsidRPr="004D2B4E">
              <w:rPr>
                <w:rStyle w:val="Hyperlink"/>
                <w:noProof/>
              </w:rPr>
              <w:t>3.</w:t>
            </w:r>
            <w:r w:rsidR="00170E5D">
              <w:rPr>
                <w:rFonts w:eastAsiaTheme="minorEastAsia"/>
                <w:noProof/>
              </w:rPr>
              <w:tab/>
            </w:r>
            <w:r w:rsidR="00170E5D" w:rsidRPr="004D2B4E">
              <w:rPr>
                <w:rStyle w:val="Hyperlink"/>
                <w:noProof/>
              </w:rPr>
              <w:t>Integration design</w:t>
            </w:r>
            <w:r w:rsidR="00170E5D">
              <w:rPr>
                <w:noProof/>
                <w:webHidden/>
              </w:rPr>
              <w:tab/>
            </w:r>
            <w:r w:rsidR="00170E5D">
              <w:rPr>
                <w:noProof/>
                <w:webHidden/>
              </w:rPr>
              <w:fldChar w:fldCharType="begin"/>
            </w:r>
            <w:r w:rsidR="00170E5D">
              <w:rPr>
                <w:noProof/>
                <w:webHidden/>
              </w:rPr>
              <w:instrText xml:space="preserve"> PAGEREF _Toc62824351 \h </w:instrText>
            </w:r>
            <w:r w:rsidR="00170E5D">
              <w:rPr>
                <w:noProof/>
                <w:webHidden/>
              </w:rPr>
            </w:r>
            <w:r w:rsidR="00170E5D">
              <w:rPr>
                <w:noProof/>
                <w:webHidden/>
              </w:rPr>
              <w:fldChar w:fldCharType="separate"/>
            </w:r>
            <w:r w:rsidR="00170E5D">
              <w:rPr>
                <w:noProof/>
                <w:webHidden/>
              </w:rPr>
              <w:t>6</w:t>
            </w:r>
            <w:r w:rsidR="00170E5D">
              <w:rPr>
                <w:noProof/>
                <w:webHidden/>
              </w:rPr>
              <w:fldChar w:fldCharType="end"/>
            </w:r>
          </w:hyperlink>
        </w:p>
        <w:p w14:paraId="47D2D0B1" w14:textId="358916A6" w:rsidR="00170E5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62824352" w:history="1">
            <w:r w:rsidR="00170E5D" w:rsidRPr="004D2B4E">
              <w:rPr>
                <w:rStyle w:val="Hyperlink"/>
                <w:noProof/>
              </w:rPr>
              <w:t>3.1</w:t>
            </w:r>
            <w:r w:rsidR="00170E5D">
              <w:rPr>
                <w:rFonts w:eastAsiaTheme="minorEastAsia"/>
                <w:noProof/>
              </w:rPr>
              <w:tab/>
            </w:r>
            <w:r w:rsidR="00170E5D" w:rsidRPr="004D2B4E">
              <w:rPr>
                <w:rStyle w:val="Hyperlink"/>
                <w:noProof/>
              </w:rPr>
              <w:t>Automatic processing</w:t>
            </w:r>
            <w:r w:rsidR="00170E5D">
              <w:rPr>
                <w:noProof/>
                <w:webHidden/>
              </w:rPr>
              <w:tab/>
            </w:r>
            <w:r w:rsidR="00170E5D">
              <w:rPr>
                <w:noProof/>
                <w:webHidden/>
              </w:rPr>
              <w:fldChar w:fldCharType="begin"/>
            </w:r>
            <w:r w:rsidR="00170E5D">
              <w:rPr>
                <w:noProof/>
                <w:webHidden/>
              </w:rPr>
              <w:instrText xml:space="preserve"> PAGEREF _Toc62824352 \h </w:instrText>
            </w:r>
            <w:r w:rsidR="00170E5D">
              <w:rPr>
                <w:noProof/>
                <w:webHidden/>
              </w:rPr>
            </w:r>
            <w:r w:rsidR="00170E5D">
              <w:rPr>
                <w:noProof/>
                <w:webHidden/>
              </w:rPr>
              <w:fldChar w:fldCharType="separate"/>
            </w:r>
            <w:r w:rsidR="00170E5D">
              <w:rPr>
                <w:noProof/>
                <w:webHidden/>
              </w:rPr>
              <w:t>8</w:t>
            </w:r>
            <w:r w:rsidR="00170E5D">
              <w:rPr>
                <w:noProof/>
                <w:webHidden/>
              </w:rPr>
              <w:fldChar w:fldCharType="end"/>
            </w:r>
          </w:hyperlink>
        </w:p>
        <w:p w14:paraId="7D9CED97" w14:textId="376FED9B" w:rsidR="00170E5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62824353" w:history="1">
            <w:r w:rsidR="00170E5D" w:rsidRPr="004D2B4E">
              <w:rPr>
                <w:rStyle w:val="Hyperlink"/>
                <w:noProof/>
              </w:rPr>
              <w:t>3.2</w:t>
            </w:r>
            <w:r w:rsidR="00170E5D">
              <w:rPr>
                <w:rFonts w:eastAsiaTheme="minorEastAsia"/>
                <w:noProof/>
              </w:rPr>
              <w:tab/>
            </w:r>
            <w:r w:rsidR="00170E5D" w:rsidRPr="004D2B4E">
              <w:rPr>
                <w:rStyle w:val="Hyperlink"/>
                <w:noProof/>
              </w:rPr>
              <w:t>ASN batch processing</w:t>
            </w:r>
            <w:r w:rsidR="00170E5D">
              <w:rPr>
                <w:noProof/>
                <w:webHidden/>
              </w:rPr>
              <w:tab/>
            </w:r>
            <w:r w:rsidR="00170E5D">
              <w:rPr>
                <w:noProof/>
                <w:webHidden/>
              </w:rPr>
              <w:fldChar w:fldCharType="begin"/>
            </w:r>
            <w:r w:rsidR="00170E5D">
              <w:rPr>
                <w:noProof/>
                <w:webHidden/>
              </w:rPr>
              <w:instrText xml:space="preserve"> PAGEREF _Toc62824353 \h </w:instrText>
            </w:r>
            <w:r w:rsidR="00170E5D">
              <w:rPr>
                <w:noProof/>
                <w:webHidden/>
              </w:rPr>
            </w:r>
            <w:r w:rsidR="00170E5D">
              <w:rPr>
                <w:noProof/>
                <w:webHidden/>
              </w:rPr>
              <w:fldChar w:fldCharType="separate"/>
            </w:r>
            <w:r w:rsidR="00170E5D">
              <w:rPr>
                <w:noProof/>
                <w:webHidden/>
              </w:rPr>
              <w:t>8</w:t>
            </w:r>
            <w:r w:rsidR="00170E5D">
              <w:rPr>
                <w:noProof/>
                <w:webHidden/>
              </w:rPr>
              <w:fldChar w:fldCharType="end"/>
            </w:r>
          </w:hyperlink>
        </w:p>
        <w:p w14:paraId="0853AB27" w14:textId="63696087" w:rsidR="00170E5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62824354" w:history="1">
            <w:r w:rsidR="00170E5D" w:rsidRPr="004D2B4E">
              <w:rPr>
                <w:rStyle w:val="Hyperlink"/>
                <w:noProof/>
              </w:rPr>
              <w:t>3.3</w:t>
            </w:r>
            <w:r w:rsidR="00170E5D">
              <w:rPr>
                <w:rFonts w:eastAsiaTheme="minorEastAsia"/>
                <w:noProof/>
              </w:rPr>
              <w:tab/>
            </w:r>
            <w:r w:rsidR="00170E5D" w:rsidRPr="004D2B4E">
              <w:rPr>
                <w:rStyle w:val="Hyperlink"/>
                <w:noProof/>
              </w:rPr>
              <w:t>Manual processing.</w:t>
            </w:r>
            <w:r w:rsidR="00170E5D">
              <w:rPr>
                <w:noProof/>
                <w:webHidden/>
              </w:rPr>
              <w:tab/>
            </w:r>
            <w:r w:rsidR="00170E5D">
              <w:rPr>
                <w:noProof/>
                <w:webHidden/>
              </w:rPr>
              <w:fldChar w:fldCharType="begin"/>
            </w:r>
            <w:r w:rsidR="00170E5D">
              <w:rPr>
                <w:noProof/>
                <w:webHidden/>
              </w:rPr>
              <w:instrText xml:space="preserve"> PAGEREF _Toc62824354 \h </w:instrText>
            </w:r>
            <w:r w:rsidR="00170E5D">
              <w:rPr>
                <w:noProof/>
                <w:webHidden/>
              </w:rPr>
            </w:r>
            <w:r w:rsidR="00170E5D">
              <w:rPr>
                <w:noProof/>
                <w:webHidden/>
              </w:rPr>
              <w:fldChar w:fldCharType="separate"/>
            </w:r>
            <w:r w:rsidR="00170E5D">
              <w:rPr>
                <w:noProof/>
                <w:webHidden/>
              </w:rPr>
              <w:t>8</w:t>
            </w:r>
            <w:r w:rsidR="00170E5D">
              <w:rPr>
                <w:noProof/>
                <w:webHidden/>
              </w:rPr>
              <w:fldChar w:fldCharType="end"/>
            </w:r>
          </w:hyperlink>
        </w:p>
        <w:p w14:paraId="0CD99CDC" w14:textId="792D7F84" w:rsidR="00170E5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62824355" w:history="1">
            <w:r w:rsidR="00170E5D" w:rsidRPr="004D2B4E">
              <w:rPr>
                <w:rStyle w:val="Hyperlink"/>
                <w:noProof/>
              </w:rPr>
              <w:t>3.4</w:t>
            </w:r>
            <w:r w:rsidR="00170E5D">
              <w:rPr>
                <w:rFonts w:eastAsiaTheme="minorEastAsia"/>
                <w:noProof/>
              </w:rPr>
              <w:tab/>
            </w:r>
            <w:r w:rsidR="00170E5D" w:rsidRPr="004D2B4E">
              <w:rPr>
                <w:rStyle w:val="Hyperlink"/>
                <w:noProof/>
              </w:rPr>
              <w:t>Reprocessing</w:t>
            </w:r>
            <w:r w:rsidR="00170E5D">
              <w:rPr>
                <w:noProof/>
                <w:webHidden/>
              </w:rPr>
              <w:tab/>
            </w:r>
            <w:r w:rsidR="00170E5D">
              <w:rPr>
                <w:noProof/>
                <w:webHidden/>
              </w:rPr>
              <w:fldChar w:fldCharType="begin"/>
            </w:r>
            <w:r w:rsidR="00170E5D">
              <w:rPr>
                <w:noProof/>
                <w:webHidden/>
              </w:rPr>
              <w:instrText xml:space="preserve"> PAGEREF _Toc62824355 \h </w:instrText>
            </w:r>
            <w:r w:rsidR="00170E5D">
              <w:rPr>
                <w:noProof/>
                <w:webHidden/>
              </w:rPr>
            </w:r>
            <w:r w:rsidR="00170E5D">
              <w:rPr>
                <w:noProof/>
                <w:webHidden/>
              </w:rPr>
              <w:fldChar w:fldCharType="separate"/>
            </w:r>
            <w:r w:rsidR="00170E5D">
              <w:rPr>
                <w:noProof/>
                <w:webHidden/>
              </w:rPr>
              <w:t>8</w:t>
            </w:r>
            <w:r w:rsidR="00170E5D">
              <w:rPr>
                <w:noProof/>
                <w:webHidden/>
              </w:rPr>
              <w:fldChar w:fldCharType="end"/>
            </w:r>
          </w:hyperlink>
        </w:p>
        <w:p w14:paraId="1441E54A" w14:textId="1867CE64" w:rsidR="006312B3" w:rsidRDefault="006312B3">
          <w:r>
            <w:rPr>
              <w:b/>
              <w:bCs/>
              <w:noProof/>
            </w:rPr>
            <w:fldChar w:fldCharType="end"/>
          </w:r>
        </w:p>
      </w:sdtContent>
    </w:sdt>
    <w:p w14:paraId="3F0602C7" w14:textId="77777777" w:rsidR="006312B3" w:rsidRDefault="006312B3">
      <w:pPr>
        <w:rPr>
          <w:rFonts w:asciiTheme="majorHAnsi" w:eastAsiaTheme="majorEastAsia" w:hAnsiTheme="majorHAnsi" w:cstheme="majorBidi"/>
          <w:b/>
          <w:color w:val="002C3F"/>
          <w:spacing w:val="-10"/>
          <w:kern w:val="28"/>
          <w:sz w:val="56"/>
          <w:szCs w:val="56"/>
        </w:rPr>
      </w:pPr>
      <w:r>
        <w:br w:type="page"/>
      </w:r>
    </w:p>
    <w:p w14:paraId="64A55D4A" w14:textId="77777777" w:rsidR="00C570E2" w:rsidRPr="006312B3" w:rsidRDefault="00BF7B9E" w:rsidP="00246A13">
      <w:pPr>
        <w:pStyle w:val="Heading1"/>
      </w:pPr>
      <w:bookmarkStart w:id="3" w:name="_Toc62824349"/>
      <w:r>
        <w:t>Acronyms and abbreviations</w:t>
      </w:r>
      <w:bookmarkEnd w:id="3"/>
      <w:r>
        <w:t xml:space="preserve"> </w:t>
      </w:r>
    </w:p>
    <w:p w14:paraId="36F8C749" w14:textId="77777777" w:rsidR="006312B3" w:rsidRDefault="00BF7B9E" w:rsidP="00C570E2">
      <w:r>
        <w:t xml:space="preserve">The following acronyms and </w:t>
      </w:r>
      <w:r w:rsidRPr="00BF7B9E">
        <w:t xml:space="preserve">abbreviations are used throughout this </w:t>
      </w:r>
      <w:proofErr w:type="gramStart"/>
      <w:r w:rsidRPr="00BF7B9E">
        <w:t>document</w:t>
      </w:r>
      <w:proofErr w:type="gramEnd"/>
    </w:p>
    <w:tbl>
      <w:tblPr>
        <w:tblW w:w="9140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6800"/>
      </w:tblGrid>
      <w:tr w:rsidR="00BF7B9E" w:rsidRPr="009B02C1" w14:paraId="4E9118EA" w14:textId="77777777" w:rsidTr="00D85E96">
        <w:trPr>
          <w:trHeight w:val="270"/>
        </w:trPr>
        <w:tc>
          <w:tcPr>
            <w:tcW w:w="2340" w:type="dxa"/>
            <w:shd w:val="clear" w:color="auto" w:fill="F2F2F2" w:themeFill="background1" w:themeFillShade="F2"/>
            <w:vAlign w:val="center"/>
            <w:hideMark/>
          </w:tcPr>
          <w:p w14:paraId="0102087A" w14:textId="77777777" w:rsidR="00BF7B9E" w:rsidRPr="009B02C1" w:rsidRDefault="00BF7B9E" w:rsidP="00F4366C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9B02C1">
              <w:rPr>
                <w:rFonts w:eastAsia="Times New Roman"/>
                <w:b/>
                <w:bCs/>
                <w:sz w:val="20"/>
                <w:szCs w:val="20"/>
              </w:rPr>
              <w:t>Item</w:t>
            </w:r>
          </w:p>
        </w:tc>
        <w:tc>
          <w:tcPr>
            <w:tcW w:w="6800" w:type="dxa"/>
            <w:shd w:val="clear" w:color="auto" w:fill="F2F2F2" w:themeFill="background1" w:themeFillShade="F2"/>
            <w:vAlign w:val="center"/>
            <w:hideMark/>
          </w:tcPr>
          <w:p w14:paraId="460BD256" w14:textId="77777777" w:rsidR="00BF7B9E" w:rsidRPr="009B02C1" w:rsidRDefault="00BF7B9E" w:rsidP="00F4366C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9B02C1">
              <w:rPr>
                <w:rFonts w:eastAsia="Times New Roman"/>
                <w:b/>
                <w:bCs/>
                <w:sz w:val="20"/>
                <w:szCs w:val="20"/>
              </w:rPr>
              <w:t>Definition</w:t>
            </w:r>
          </w:p>
        </w:tc>
      </w:tr>
      <w:tr w:rsidR="00BF7B9E" w:rsidRPr="009B02C1" w14:paraId="77E1A089" w14:textId="77777777" w:rsidTr="00D85E96">
        <w:trPr>
          <w:trHeight w:val="270"/>
        </w:trPr>
        <w:tc>
          <w:tcPr>
            <w:tcW w:w="2340" w:type="dxa"/>
            <w:shd w:val="clear" w:color="auto" w:fill="auto"/>
          </w:tcPr>
          <w:p w14:paraId="2F75AEFD" w14:textId="10B20BC2" w:rsidR="00BF7B9E" w:rsidRPr="009B02C1" w:rsidRDefault="00230EE3" w:rsidP="00F4366C">
            <w:pPr>
              <w:spacing w:after="0" w:line="240" w:lineRule="auto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VM</w:t>
            </w:r>
          </w:p>
        </w:tc>
        <w:tc>
          <w:tcPr>
            <w:tcW w:w="6800" w:type="dxa"/>
            <w:shd w:val="clear" w:color="auto" w:fill="auto"/>
          </w:tcPr>
          <w:p w14:paraId="50C6DB8D" w14:textId="6B53BC84" w:rsidR="008D3EC3" w:rsidRPr="009B02C1" w:rsidRDefault="00230EE3" w:rsidP="00F4366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Virtual </w:t>
            </w:r>
            <w:proofErr w:type="spellStart"/>
            <w:r>
              <w:rPr>
                <w:sz w:val="20"/>
                <w:szCs w:val="20"/>
              </w:rPr>
              <w:t>Maschine</w:t>
            </w:r>
            <w:proofErr w:type="spellEnd"/>
          </w:p>
        </w:tc>
      </w:tr>
      <w:tr w:rsidR="008D3EC3" w:rsidRPr="009B02C1" w14:paraId="30BEE70A" w14:textId="77777777" w:rsidTr="00D85E96">
        <w:trPr>
          <w:trHeight w:val="270"/>
        </w:trPr>
        <w:tc>
          <w:tcPr>
            <w:tcW w:w="2340" w:type="dxa"/>
            <w:shd w:val="clear" w:color="auto" w:fill="auto"/>
          </w:tcPr>
          <w:p w14:paraId="46B54744" w14:textId="00D9698D" w:rsidR="008D3EC3" w:rsidRDefault="008D3EC3" w:rsidP="008D3EC3">
            <w:pPr>
              <w:spacing w:after="0" w:line="240" w:lineRule="auto"/>
              <w:rPr>
                <w:sz w:val="20"/>
                <w:szCs w:val="20"/>
                <w:lang w:eastAsia="x-none"/>
              </w:rPr>
            </w:pPr>
            <w:r>
              <w:rPr>
                <w:sz w:val="20"/>
                <w:szCs w:val="20"/>
                <w:lang w:eastAsia="x-none"/>
              </w:rPr>
              <w:t>AAD</w:t>
            </w:r>
          </w:p>
        </w:tc>
        <w:tc>
          <w:tcPr>
            <w:tcW w:w="6800" w:type="dxa"/>
            <w:shd w:val="clear" w:color="auto" w:fill="auto"/>
          </w:tcPr>
          <w:p w14:paraId="337BD59E" w14:textId="675EC1C8" w:rsidR="008D3EC3" w:rsidRDefault="008D3EC3" w:rsidP="008D3EC3">
            <w:pPr>
              <w:spacing w:after="0" w:line="240" w:lineRule="auto"/>
              <w:rPr>
                <w:sz w:val="20"/>
                <w:szCs w:val="20"/>
                <w:lang w:val="en"/>
              </w:rPr>
            </w:pPr>
            <w:r>
              <w:rPr>
                <w:sz w:val="20"/>
                <w:szCs w:val="20"/>
                <w:lang w:val="en"/>
              </w:rPr>
              <w:t xml:space="preserve">Azure Active </w:t>
            </w:r>
            <w:r w:rsidR="00843082">
              <w:rPr>
                <w:sz w:val="20"/>
                <w:szCs w:val="20"/>
                <w:lang w:val="en"/>
              </w:rPr>
              <w:t>Directory</w:t>
            </w:r>
          </w:p>
        </w:tc>
      </w:tr>
    </w:tbl>
    <w:p w14:paraId="070C875F" w14:textId="77777777" w:rsidR="00FB7649" w:rsidRDefault="00FB7649" w:rsidP="00454CD7"/>
    <w:p w14:paraId="738C5DE0" w14:textId="77777777" w:rsidR="00FB7649" w:rsidRDefault="00FB7649">
      <w:pPr>
        <w:rPr>
          <w:rFonts w:asciiTheme="majorHAnsi" w:eastAsiaTheme="majorEastAsia" w:hAnsiTheme="majorHAnsi" w:cstheme="majorBidi"/>
          <w:b/>
          <w:color w:val="002C3F"/>
          <w:sz w:val="32"/>
          <w:szCs w:val="32"/>
        </w:rPr>
      </w:pPr>
      <w:r>
        <w:br w:type="page"/>
      </w:r>
    </w:p>
    <w:p w14:paraId="1ADAB003" w14:textId="23159B9A" w:rsidR="00104D72" w:rsidRPr="004C253C" w:rsidRDefault="00230EE3" w:rsidP="000452DF">
      <w:pPr>
        <w:pStyle w:val="Heading1"/>
      </w:pPr>
      <w:r w:rsidRPr="000452DF">
        <w:t>Summary</w:t>
      </w:r>
    </w:p>
    <w:p w14:paraId="00F63C34" w14:textId="77777777" w:rsidR="00230EE3" w:rsidRDefault="00230EE3" w:rsidP="00230EE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When your virtual machines are turned on, they consume 100% of the cost of the virtual machine and the resources attached to it. You can influence this by turning them off for a period when no one is working with them.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170493F" w14:textId="6CBEDFF3" w:rsidR="00230EE3" w:rsidRDefault="00230EE3" w:rsidP="00230EE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We have developed a special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AzureDashboard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for managing a fleet of virtual machines in a subscription. Each developer or project manager who has access to the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AzureDashboard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can independently at any time turn off or turn on the required VM.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0326346" w14:textId="098376B8" w:rsidR="00170E5D" w:rsidRDefault="00170E5D" w:rsidP="002770B2"/>
    <w:p w14:paraId="136E3974" w14:textId="6537F3CC" w:rsidR="000452DF" w:rsidRDefault="000452DF" w:rsidP="000452DF">
      <w:pPr>
        <w:pStyle w:val="Heading1"/>
      </w:pPr>
      <w:proofErr w:type="spellStart"/>
      <w:r w:rsidRPr="000452DF">
        <w:t>AppService</w:t>
      </w:r>
      <w:proofErr w:type="spellEnd"/>
      <w:r>
        <w:t xml:space="preserve"> deployment</w:t>
      </w:r>
    </w:p>
    <w:p w14:paraId="3FEDC592" w14:textId="5BADB131" w:rsidR="000452DF" w:rsidRPr="008F4392" w:rsidRDefault="000452DF" w:rsidP="008F4392">
      <w:pPr>
        <w:pStyle w:val="Heading2"/>
      </w:pPr>
      <w:r w:rsidRPr="000452DF">
        <w:t>From GitHub </w:t>
      </w:r>
    </w:p>
    <w:p w14:paraId="1FC138D9" w14:textId="3396FCD5" w:rsidR="000452DF" w:rsidRPr="000452DF" w:rsidRDefault="000452DF" w:rsidP="00C44186">
      <w:pPr>
        <w:numPr>
          <w:ilvl w:val="0"/>
          <w:numId w:val="2"/>
        </w:numPr>
        <w:spacing w:after="0" w:line="240" w:lineRule="auto"/>
        <w:ind w:left="360" w:firstLine="0"/>
        <w:textAlignment w:val="baseline"/>
        <w:rPr>
          <w:rFonts w:ascii="Calibri" w:eastAsia="Times New Roman" w:hAnsi="Calibri" w:cs="Calibri"/>
        </w:rPr>
      </w:pPr>
      <w:r w:rsidRPr="188C94E1">
        <w:rPr>
          <w:rFonts w:ascii="Calibri" w:eastAsia="Times New Roman" w:hAnsi="Calibri" w:cs="Calibri"/>
        </w:rPr>
        <w:t xml:space="preserve">Open GitHub link in </w:t>
      </w:r>
      <w:r w:rsidR="00D351D6">
        <w:rPr>
          <w:rFonts w:ascii="Calibri" w:eastAsia="Times New Roman" w:hAnsi="Calibri" w:cs="Calibri"/>
        </w:rPr>
        <w:t xml:space="preserve">a </w:t>
      </w:r>
      <w:r w:rsidRPr="188C94E1">
        <w:rPr>
          <w:rFonts w:ascii="Calibri" w:eastAsia="Times New Roman" w:hAnsi="Calibri" w:cs="Calibri"/>
        </w:rPr>
        <w:t xml:space="preserve">new </w:t>
      </w:r>
      <w:r w:rsidR="00D351D6">
        <w:rPr>
          <w:rFonts w:ascii="Calibri" w:eastAsia="Times New Roman" w:hAnsi="Calibri" w:cs="Calibri"/>
        </w:rPr>
        <w:t>browser</w:t>
      </w:r>
      <w:r w:rsidRPr="188C94E1">
        <w:rPr>
          <w:rFonts w:ascii="Calibri" w:eastAsia="Times New Roman" w:hAnsi="Calibri" w:cs="Calibri"/>
        </w:rPr>
        <w:t xml:space="preserve"> - </w:t>
      </w:r>
      <w:r w:rsidR="00D351D6" w:rsidRPr="000452DF">
        <w:rPr>
          <w:rFonts w:ascii="Calibri" w:eastAsia="Times New Roman" w:hAnsi="Calibri" w:cs="Calibri"/>
        </w:rPr>
        <w:t xml:space="preserve"> </w:t>
      </w:r>
      <w:hyperlink r:id="rId12" w:history="1">
        <w:r w:rsidR="00D351D6" w:rsidRPr="00751C88">
          <w:rPr>
            <w:rStyle w:val="Hyperlink"/>
            <w:rFonts w:ascii="Calibri" w:eastAsia="Times New Roman" w:hAnsi="Calibri" w:cs="Calibri"/>
          </w:rPr>
          <w:t>https://github.com/ciellosinc/CiellosAzureDashboard</w:t>
        </w:r>
      </w:hyperlink>
      <w:r w:rsidR="00D351D6">
        <w:rPr>
          <w:rFonts w:ascii="Calibri" w:eastAsia="Times New Roman" w:hAnsi="Calibri" w:cs="Calibri"/>
        </w:rPr>
        <w:t xml:space="preserve"> </w:t>
      </w:r>
    </w:p>
    <w:p w14:paraId="52AEA942" w14:textId="57B6F31B" w:rsidR="000452DF" w:rsidRPr="000452DF" w:rsidRDefault="000452DF" w:rsidP="00C44186">
      <w:pPr>
        <w:numPr>
          <w:ilvl w:val="0"/>
          <w:numId w:val="3"/>
        </w:numPr>
        <w:spacing w:after="0" w:line="240" w:lineRule="auto"/>
        <w:ind w:left="360" w:firstLine="0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 xml:space="preserve">Click on Deploy to Azure </w:t>
      </w:r>
      <w:r w:rsidR="00D351D6" w:rsidRPr="000452DF">
        <w:rPr>
          <w:rFonts w:ascii="Calibri" w:eastAsia="Times New Roman" w:hAnsi="Calibri" w:cs="Calibri"/>
        </w:rPr>
        <w:t>button.</w:t>
      </w:r>
      <w:r w:rsidRPr="000452DF">
        <w:rPr>
          <w:rFonts w:ascii="Calibri" w:eastAsia="Times New Roman" w:hAnsi="Calibri" w:cs="Calibri"/>
        </w:rPr>
        <w:t> </w:t>
      </w:r>
    </w:p>
    <w:p w14:paraId="11A02D4F" w14:textId="15048316" w:rsidR="000452DF" w:rsidRPr="000452DF" w:rsidRDefault="00D93CDF" w:rsidP="000452D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69259232" wp14:editId="038BDAB3">
            <wp:extent cx="5943600" cy="36264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2DF" w:rsidRPr="000452DF">
        <w:rPr>
          <w:rFonts w:ascii="Calibri" w:eastAsia="Times New Roman" w:hAnsi="Calibri" w:cs="Calibri"/>
        </w:rPr>
        <w:t> </w:t>
      </w:r>
    </w:p>
    <w:p w14:paraId="48F6EB7E" w14:textId="77777777" w:rsidR="000452DF" w:rsidRPr="000452DF" w:rsidRDefault="000452DF" w:rsidP="00C44186">
      <w:pPr>
        <w:numPr>
          <w:ilvl w:val="0"/>
          <w:numId w:val="4"/>
        </w:numPr>
        <w:spacing w:after="0" w:line="240" w:lineRule="auto"/>
        <w:ind w:left="360" w:firstLine="0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 xml:space="preserve">Login to Azure with your Microsoft or O365 account. You must have at least a Contributor role on Azure subscription to deploy </w:t>
      </w:r>
      <w:proofErr w:type="spellStart"/>
      <w:r w:rsidRPr="000452DF">
        <w:rPr>
          <w:rFonts w:ascii="Calibri" w:eastAsia="Times New Roman" w:hAnsi="Calibri" w:cs="Calibri"/>
        </w:rPr>
        <w:t>AppService</w:t>
      </w:r>
      <w:proofErr w:type="spellEnd"/>
      <w:r w:rsidRPr="000452DF">
        <w:rPr>
          <w:rFonts w:ascii="Calibri" w:eastAsia="Times New Roman" w:hAnsi="Calibri" w:cs="Calibri"/>
        </w:rPr>
        <w:t>. </w:t>
      </w:r>
    </w:p>
    <w:p w14:paraId="43B518AA" w14:textId="736EA79E" w:rsidR="000452DF" w:rsidRPr="000452DF" w:rsidRDefault="000452DF" w:rsidP="00C44186">
      <w:pPr>
        <w:numPr>
          <w:ilvl w:val="0"/>
          <w:numId w:val="5"/>
        </w:numPr>
        <w:spacing w:after="0" w:line="240" w:lineRule="auto"/>
        <w:ind w:left="360" w:firstLine="0"/>
        <w:textAlignment w:val="baseline"/>
        <w:rPr>
          <w:rFonts w:ascii="Calibri" w:eastAsia="Times New Roman" w:hAnsi="Calibri" w:cs="Calibri"/>
        </w:rPr>
      </w:pPr>
      <w:proofErr w:type="gramStart"/>
      <w:r w:rsidRPr="188C94E1">
        <w:rPr>
          <w:rFonts w:ascii="Calibri" w:eastAsia="Times New Roman" w:hAnsi="Calibri" w:cs="Calibri"/>
        </w:rPr>
        <w:t>Select  Subscription</w:t>
      </w:r>
      <w:proofErr w:type="gramEnd"/>
      <w:r w:rsidRPr="188C94E1">
        <w:rPr>
          <w:rFonts w:ascii="Calibri" w:eastAsia="Times New Roman" w:hAnsi="Calibri" w:cs="Calibri"/>
        </w:rPr>
        <w:t xml:space="preserve">, Resource Group, </w:t>
      </w:r>
      <w:r w:rsidR="67AEE671" w:rsidRPr="188C94E1">
        <w:rPr>
          <w:rFonts w:ascii="Calibri" w:eastAsia="Times New Roman" w:hAnsi="Calibri" w:cs="Calibri"/>
        </w:rPr>
        <w:t xml:space="preserve">Web App </w:t>
      </w:r>
      <w:r w:rsidRPr="188C94E1">
        <w:rPr>
          <w:rFonts w:ascii="Calibri" w:eastAsia="Times New Roman" w:hAnsi="Calibri" w:cs="Calibri"/>
        </w:rPr>
        <w:t xml:space="preserve">Name, Location, and </w:t>
      </w:r>
      <w:proofErr w:type="spellStart"/>
      <w:r w:rsidR="5ADFAF09" w:rsidRPr="188C94E1">
        <w:rPr>
          <w:rFonts w:ascii="Calibri" w:eastAsia="Times New Roman" w:hAnsi="Calibri" w:cs="Calibri"/>
        </w:rPr>
        <w:t>RepoURL</w:t>
      </w:r>
      <w:proofErr w:type="spellEnd"/>
    </w:p>
    <w:p w14:paraId="15800E13" w14:textId="34EF5BB9" w:rsidR="000452DF" w:rsidRDefault="11182654" w:rsidP="188C94E1">
      <w:pPr>
        <w:spacing w:after="0" w:line="240" w:lineRule="auto"/>
        <w:textAlignment w:val="baseline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4040CC6E" wp14:editId="6A9F4228">
            <wp:extent cx="4572000" cy="4057650"/>
            <wp:effectExtent l="0" t="0" r="0" b="0"/>
            <wp:docPr id="642475401" name="Picture 642475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2DF" w:rsidRPr="188C94E1">
        <w:rPr>
          <w:rFonts w:ascii="Calibri" w:eastAsia="Times New Roman" w:hAnsi="Calibri" w:cs="Calibri"/>
        </w:rPr>
        <w:t> </w:t>
      </w:r>
    </w:p>
    <w:p w14:paraId="7B03499F" w14:textId="56608206" w:rsidR="00A4647A" w:rsidRDefault="00A4647A" w:rsidP="00A4647A">
      <w:pPr>
        <w:pStyle w:val="Note"/>
      </w:pPr>
      <w:r>
        <w:t>Please note that Web App Name will be used as your URL address.</w:t>
      </w:r>
    </w:p>
    <w:p w14:paraId="0912E614" w14:textId="77777777" w:rsidR="00A4647A" w:rsidRPr="000452DF" w:rsidRDefault="00A4647A" w:rsidP="188C94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6CA899FC" w14:textId="746881E9" w:rsidR="000452DF" w:rsidRPr="000452DF" w:rsidRDefault="000452DF" w:rsidP="00A4647A">
      <w:pPr>
        <w:keepNext/>
        <w:numPr>
          <w:ilvl w:val="0"/>
          <w:numId w:val="6"/>
        </w:numPr>
        <w:spacing w:after="0" w:line="240" w:lineRule="auto"/>
        <w:ind w:left="360" w:firstLine="0"/>
        <w:textAlignment w:val="baseline"/>
        <w:rPr>
          <w:rFonts w:ascii="Calibri" w:eastAsia="Times New Roman" w:hAnsi="Calibri" w:cs="Calibri"/>
        </w:rPr>
      </w:pPr>
      <w:r w:rsidRPr="188C94E1">
        <w:rPr>
          <w:rFonts w:ascii="Calibri" w:eastAsia="Times New Roman" w:hAnsi="Calibri" w:cs="Calibri"/>
        </w:rPr>
        <w:t xml:space="preserve"> Click on </w:t>
      </w:r>
      <w:r w:rsidR="61CC822F" w:rsidRPr="188C94E1">
        <w:rPr>
          <w:rFonts w:ascii="Calibri" w:eastAsia="Times New Roman" w:hAnsi="Calibri" w:cs="Calibri"/>
        </w:rPr>
        <w:t xml:space="preserve">Create </w:t>
      </w:r>
      <w:r w:rsidRPr="188C94E1">
        <w:rPr>
          <w:rFonts w:ascii="Calibri" w:eastAsia="Times New Roman" w:hAnsi="Calibri" w:cs="Calibri"/>
        </w:rPr>
        <w:t>button: </w:t>
      </w:r>
    </w:p>
    <w:p w14:paraId="1B284366" w14:textId="4F4F0653" w:rsidR="000452DF" w:rsidRPr="000452DF" w:rsidRDefault="3045F44F" w:rsidP="188C94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3A27AEAD" wp14:editId="0E7605C1">
            <wp:extent cx="4238625" cy="4572000"/>
            <wp:effectExtent l="0" t="0" r="0" b="0"/>
            <wp:docPr id="1504724633" name="Picture 1504724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2DF" w:rsidRPr="188C94E1">
        <w:rPr>
          <w:rFonts w:ascii="Calibri" w:eastAsia="Times New Roman" w:hAnsi="Calibri" w:cs="Calibri"/>
        </w:rPr>
        <w:t> </w:t>
      </w:r>
    </w:p>
    <w:p w14:paraId="72AE546D" w14:textId="693608BD" w:rsidR="000452DF" w:rsidRPr="000452DF" w:rsidRDefault="000452DF" w:rsidP="00C44186">
      <w:pPr>
        <w:numPr>
          <w:ilvl w:val="0"/>
          <w:numId w:val="7"/>
        </w:numPr>
        <w:spacing w:after="0" w:line="240" w:lineRule="auto"/>
        <w:ind w:left="360" w:firstLine="0"/>
        <w:textAlignment w:val="baseline"/>
        <w:rPr>
          <w:rFonts w:ascii="Calibri" w:eastAsia="Times New Roman" w:hAnsi="Calibri" w:cs="Calibri"/>
        </w:rPr>
      </w:pPr>
      <w:r w:rsidRPr="188C94E1">
        <w:rPr>
          <w:rFonts w:ascii="Calibri" w:eastAsia="Times New Roman" w:hAnsi="Calibri" w:cs="Calibri"/>
        </w:rPr>
        <w:t xml:space="preserve">In a few minutes </w:t>
      </w:r>
      <w:proofErr w:type="spellStart"/>
      <w:r w:rsidRPr="188C94E1">
        <w:rPr>
          <w:rFonts w:ascii="Calibri" w:eastAsia="Times New Roman" w:hAnsi="Calibri" w:cs="Calibri"/>
        </w:rPr>
        <w:t>AppService</w:t>
      </w:r>
      <w:proofErr w:type="spellEnd"/>
      <w:r w:rsidRPr="188C94E1">
        <w:rPr>
          <w:rFonts w:ascii="Calibri" w:eastAsia="Times New Roman" w:hAnsi="Calibri" w:cs="Calibri"/>
        </w:rPr>
        <w:t xml:space="preserve"> will be deployed in </w:t>
      </w:r>
      <w:r w:rsidR="00E111BB">
        <w:rPr>
          <w:rFonts w:ascii="Calibri" w:eastAsia="Times New Roman" w:hAnsi="Calibri" w:cs="Calibri"/>
        </w:rPr>
        <w:t xml:space="preserve">the </w:t>
      </w:r>
      <w:r w:rsidRPr="188C94E1">
        <w:rPr>
          <w:rFonts w:ascii="Calibri" w:eastAsia="Times New Roman" w:hAnsi="Calibri" w:cs="Calibri"/>
        </w:rPr>
        <w:t>selected Azure Subscription: </w:t>
      </w:r>
    </w:p>
    <w:p w14:paraId="738C695E" w14:textId="0A110F81" w:rsidR="000452DF" w:rsidRDefault="000452DF" w:rsidP="188C94E1">
      <w:pPr>
        <w:spacing w:after="0" w:line="240" w:lineRule="auto"/>
        <w:textAlignment w:val="baseline"/>
      </w:pPr>
    </w:p>
    <w:p w14:paraId="365E9152" w14:textId="00BA7A45" w:rsidR="000452DF" w:rsidRDefault="39035CAD" w:rsidP="188C94E1">
      <w:pPr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0F1E6DFB" wp14:editId="53A4C435">
            <wp:extent cx="5695950" cy="2230914"/>
            <wp:effectExtent l="0" t="0" r="0" b="0"/>
            <wp:docPr id="1198682737" name="Picture 1198682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3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6D69" w14:textId="77777777" w:rsidR="000452DF" w:rsidRDefault="000452DF" w:rsidP="000452DF">
      <w:pPr>
        <w:spacing w:after="0" w:line="240" w:lineRule="auto"/>
        <w:textAlignment w:val="baseline"/>
        <w:rPr>
          <w:rFonts w:ascii="Calibri" w:eastAsia="Times New Roman" w:hAnsi="Calibri" w:cs="Calibri"/>
        </w:rPr>
      </w:pPr>
    </w:p>
    <w:p w14:paraId="5BCFD51A" w14:textId="77777777" w:rsidR="000452DF" w:rsidRDefault="000452DF" w:rsidP="000452DF">
      <w:pPr>
        <w:spacing w:after="0" w:line="240" w:lineRule="auto"/>
        <w:textAlignment w:val="baseline"/>
        <w:rPr>
          <w:rFonts w:ascii="Calibri" w:eastAsia="Times New Roman" w:hAnsi="Calibri" w:cs="Calibri"/>
        </w:rPr>
      </w:pPr>
    </w:p>
    <w:p w14:paraId="24E9D887" w14:textId="68A0E359" w:rsidR="000452DF" w:rsidRDefault="000452DF" w:rsidP="000452DF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From </w:t>
      </w:r>
      <w:proofErr w:type="spellStart"/>
      <w:r>
        <w:rPr>
          <w:rFonts w:eastAsia="Times New Roman"/>
        </w:rPr>
        <w:t>VisualStudio</w:t>
      </w:r>
      <w:proofErr w:type="spellEnd"/>
      <w:r w:rsidRPr="000452DF">
        <w:rPr>
          <w:rFonts w:eastAsia="Times New Roman"/>
        </w:rPr>
        <w:t> </w:t>
      </w:r>
    </w:p>
    <w:p w14:paraId="7F3EB63A" w14:textId="0A4944B0" w:rsidR="000452DF" w:rsidRDefault="005A1961" w:rsidP="000452DF">
      <w:r w:rsidRPr="00FC355B">
        <w:rPr>
          <w:highlight w:val="yellow"/>
        </w:rPr>
        <w:t xml:space="preserve">Deployment from </w:t>
      </w:r>
      <w:proofErr w:type="spellStart"/>
      <w:r w:rsidRPr="00FC355B">
        <w:rPr>
          <w:highlight w:val="yellow"/>
        </w:rPr>
        <w:t>VisualStudio</w:t>
      </w:r>
      <w:proofErr w:type="spellEnd"/>
    </w:p>
    <w:p w14:paraId="2A8E6E85" w14:textId="3532B816" w:rsidR="000452DF" w:rsidRDefault="000452DF" w:rsidP="000452DF"/>
    <w:p w14:paraId="75CD00AD" w14:textId="266E6D64" w:rsidR="000452DF" w:rsidRPr="000452DF" w:rsidRDefault="000452DF" w:rsidP="000452DF">
      <w:pPr>
        <w:pStyle w:val="Heading1"/>
      </w:pPr>
      <w:proofErr w:type="spellStart"/>
      <w:r>
        <w:t>AppService</w:t>
      </w:r>
      <w:proofErr w:type="spellEnd"/>
      <w:r>
        <w:t xml:space="preserve"> configuration</w:t>
      </w:r>
    </w:p>
    <w:p w14:paraId="3A24817E" w14:textId="5E79CBAE" w:rsidR="000452DF" w:rsidRPr="000452DF" w:rsidRDefault="000452DF" w:rsidP="00C44186">
      <w:pPr>
        <w:pStyle w:val="ListParagraph"/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 xml:space="preserve">Click on Browse to link and you will be redirected to Deployed Site. </w:t>
      </w:r>
      <w:r w:rsidR="00287203">
        <w:rPr>
          <w:rFonts w:ascii="Calibri" w:eastAsia="Times New Roman" w:hAnsi="Calibri" w:cs="Calibri"/>
        </w:rPr>
        <w:t>You</w:t>
      </w:r>
      <w:r w:rsidRPr="000452DF">
        <w:rPr>
          <w:rFonts w:ascii="Calibri" w:eastAsia="Times New Roman" w:hAnsi="Calibri" w:cs="Calibri"/>
        </w:rPr>
        <w:t xml:space="preserve"> will get the</w:t>
      </w:r>
      <w:r w:rsidR="00287203">
        <w:rPr>
          <w:rFonts w:ascii="Calibri" w:eastAsia="Times New Roman" w:hAnsi="Calibri" w:cs="Calibri"/>
        </w:rPr>
        <w:t xml:space="preserve"> following</w:t>
      </w:r>
      <w:r w:rsidRPr="000452DF">
        <w:rPr>
          <w:rFonts w:ascii="Calibri" w:eastAsia="Times New Roman" w:hAnsi="Calibri" w:cs="Calibri"/>
        </w:rPr>
        <w:t xml:space="preserve"> error: </w:t>
      </w:r>
    </w:p>
    <w:p w14:paraId="25889F6F" w14:textId="051F7C60" w:rsidR="000452DF" w:rsidRPr="000452DF" w:rsidRDefault="000452DF" w:rsidP="000452DF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452DF">
        <w:rPr>
          <w:noProof/>
        </w:rPr>
        <w:drawing>
          <wp:inline distT="0" distB="0" distL="0" distR="0" wp14:anchorId="1A839B6E" wp14:editId="725D6CAF">
            <wp:extent cx="5943600" cy="47771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2DF">
        <w:rPr>
          <w:rFonts w:ascii="Calibri" w:eastAsia="Times New Roman" w:hAnsi="Calibri" w:cs="Calibri"/>
        </w:rPr>
        <w:t> </w:t>
      </w:r>
    </w:p>
    <w:p w14:paraId="055924F1" w14:textId="77777777" w:rsidR="000452DF" w:rsidRPr="000452DF" w:rsidRDefault="000452DF" w:rsidP="00C44186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>User should have assigned ‘Cloud application administrator’ or ‘Application administrator’ Azure Active Directory roles. </w:t>
      </w:r>
    </w:p>
    <w:p w14:paraId="47EAED32" w14:textId="77777777" w:rsidR="000452DF" w:rsidRPr="000452DF" w:rsidRDefault="000452DF" w:rsidP="00C44186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>Go to Azure portal / Azure Active Directory </w:t>
      </w:r>
      <w:proofErr w:type="gramStart"/>
      <w:r w:rsidRPr="000452DF">
        <w:rPr>
          <w:rFonts w:ascii="Calibri" w:eastAsia="Times New Roman" w:hAnsi="Calibri" w:cs="Calibri"/>
        </w:rPr>
        <w:t>/  App</w:t>
      </w:r>
      <w:proofErr w:type="gramEnd"/>
      <w:r w:rsidRPr="000452DF">
        <w:rPr>
          <w:rFonts w:ascii="Calibri" w:eastAsia="Times New Roman" w:hAnsi="Calibri" w:cs="Calibri"/>
        </w:rPr>
        <w:t> registrations and create new Application </w:t>
      </w:r>
    </w:p>
    <w:p w14:paraId="1A9A611F" w14:textId="77777777" w:rsidR="000452DF" w:rsidRPr="000452DF" w:rsidRDefault="000452DF" w:rsidP="00C44186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>Enter the Name of Application and Redirect URI &lt;your deployed site URL&gt;/</w:t>
      </w:r>
      <w:proofErr w:type="spellStart"/>
      <w:r w:rsidRPr="000452DF">
        <w:rPr>
          <w:rFonts w:ascii="Calibri" w:eastAsia="Times New Roman" w:hAnsi="Calibri" w:cs="Calibri"/>
        </w:rPr>
        <w:t>signin-oidc</w:t>
      </w:r>
      <w:proofErr w:type="spellEnd"/>
      <w:r w:rsidRPr="000452DF">
        <w:rPr>
          <w:rFonts w:ascii="Calibri" w:eastAsia="Times New Roman" w:hAnsi="Calibri" w:cs="Calibri"/>
        </w:rPr>
        <w:t> </w:t>
      </w:r>
    </w:p>
    <w:p w14:paraId="2F8CA074" w14:textId="223D0F38" w:rsidR="000452DF" w:rsidRPr="000452DF" w:rsidRDefault="000452DF" w:rsidP="000452DF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452DF">
        <w:rPr>
          <w:noProof/>
        </w:rPr>
        <w:drawing>
          <wp:inline distT="0" distB="0" distL="0" distR="0" wp14:anchorId="45EE852E" wp14:editId="7D041F98">
            <wp:extent cx="5943600" cy="47771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2DF">
        <w:rPr>
          <w:rFonts w:ascii="Calibri" w:eastAsia="Times New Roman" w:hAnsi="Calibri" w:cs="Calibri"/>
        </w:rPr>
        <w:t> </w:t>
      </w:r>
    </w:p>
    <w:p w14:paraId="40F452D7" w14:textId="77777777" w:rsidR="000452DF" w:rsidRPr="000452DF" w:rsidRDefault="000452DF" w:rsidP="00C44186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>Click on Register button and after Application is created Open </w:t>
      </w:r>
      <w:proofErr w:type="gramStart"/>
      <w:r w:rsidRPr="000452DF">
        <w:rPr>
          <w:rFonts w:ascii="Calibri" w:eastAsia="Times New Roman" w:hAnsi="Calibri" w:cs="Calibri"/>
        </w:rPr>
        <w:t>it</w:t>
      </w:r>
      <w:proofErr w:type="gramEnd"/>
      <w:r w:rsidRPr="000452DF">
        <w:rPr>
          <w:rFonts w:ascii="Calibri" w:eastAsia="Times New Roman" w:hAnsi="Calibri" w:cs="Calibri"/>
        </w:rPr>
        <w:t>  </w:t>
      </w:r>
    </w:p>
    <w:p w14:paraId="781ACDA1" w14:textId="77777777" w:rsidR="000452DF" w:rsidRPr="000452DF" w:rsidRDefault="000452DF" w:rsidP="00C44186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>Please note Application (client) ID and Directory (tenant) ID </w:t>
      </w:r>
    </w:p>
    <w:p w14:paraId="374F9D4A" w14:textId="4F0B4E3B" w:rsidR="000452DF" w:rsidRPr="000452DF" w:rsidRDefault="000452DF" w:rsidP="000452DF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452DF">
        <w:rPr>
          <w:noProof/>
        </w:rPr>
        <w:drawing>
          <wp:inline distT="0" distB="0" distL="0" distR="0" wp14:anchorId="6A7814B8" wp14:editId="46B2A907">
            <wp:extent cx="5943600" cy="26168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2DF">
        <w:rPr>
          <w:rFonts w:ascii="Calibri" w:eastAsia="Times New Roman" w:hAnsi="Calibri" w:cs="Calibri"/>
        </w:rPr>
        <w:t> </w:t>
      </w:r>
    </w:p>
    <w:p w14:paraId="0451E6D8" w14:textId="1990CFF1" w:rsidR="000452DF" w:rsidRPr="000452DF" w:rsidRDefault="000452DF" w:rsidP="00C44186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>Click ‘Authentication’ and Select ‘ID tokens’ in ‘Implicit grant’ section and press ‘Save’ </w:t>
      </w:r>
      <w:r w:rsidRPr="000452DF">
        <w:rPr>
          <w:rFonts w:ascii="Calibri" w:eastAsia="Times New Roman" w:hAnsi="Calibri" w:cs="Calibri"/>
        </w:rPr>
        <w:br/>
      </w:r>
      <w:r w:rsidRPr="000452DF">
        <w:rPr>
          <w:noProof/>
        </w:rPr>
        <w:drawing>
          <wp:inline distT="0" distB="0" distL="0" distR="0" wp14:anchorId="1BBFBCF9" wp14:editId="7729CC55">
            <wp:extent cx="5943600" cy="26066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2DF">
        <w:rPr>
          <w:rFonts w:ascii="Calibri" w:eastAsia="Times New Roman" w:hAnsi="Calibri" w:cs="Calibri"/>
        </w:rPr>
        <w:t> </w:t>
      </w:r>
    </w:p>
    <w:p w14:paraId="5511A078" w14:textId="77777777" w:rsidR="000452DF" w:rsidRPr="000452DF" w:rsidRDefault="000452DF" w:rsidP="00C44186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>Open “Expose an API” </w:t>
      </w:r>
    </w:p>
    <w:p w14:paraId="2045F7AF" w14:textId="77777777" w:rsidR="000452DF" w:rsidRPr="000452DF" w:rsidRDefault="000452DF" w:rsidP="00C44186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 xml:space="preserve">Click on Application ID URI if it is </w:t>
      </w:r>
      <w:proofErr w:type="gramStart"/>
      <w:r w:rsidRPr="000452DF">
        <w:rPr>
          <w:rFonts w:ascii="Calibri" w:eastAsia="Times New Roman" w:hAnsi="Calibri" w:cs="Calibri"/>
        </w:rPr>
        <w:t>empty</w:t>
      </w:r>
      <w:proofErr w:type="gramEnd"/>
      <w:r w:rsidRPr="000452DF">
        <w:rPr>
          <w:rFonts w:ascii="Calibri" w:eastAsia="Times New Roman" w:hAnsi="Calibri" w:cs="Calibri"/>
        </w:rPr>
        <w:t xml:space="preserve"> you will be proposed to create random, accept it. Leave it as is. </w:t>
      </w:r>
    </w:p>
    <w:p w14:paraId="373BB11E" w14:textId="77777777" w:rsidR="000452DF" w:rsidRPr="000452DF" w:rsidRDefault="000452DF" w:rsidP="00C44186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 xml:space="preserve">Click on +Add Scope </w:t>
      </w:r>
      <w:proofErr w:type="gramStart"/>
      <w:r w:rsidRPr="000452DF">
        <w:rPr>
          <w:rFonts w:ascii="Calibri" w:eastAsia="Times New Roman" w:hAnsi="Calibri" w:cs="Calibri"/>
        </w:rPr>
        <w:t>button</w:t>
      </w:r>
      <w:proofErr w:type="gramEnd"/>
      <w:r w:rsidRPr="000452DF">
        <w:rPr>
          <w:rFonts w:ascii="Calibri" w:eastAsia="Times New Roman" w:hAnsi="Calibri" w:cs="Calibri"/>
        </w:rPr>
        <w:t> </w:t>
      </w:r>
    </w:p>
    <w:p w14:paraId="08069CC0" w14:textId="62C2FA3A" w:rsidR="000452DF" w:rsidRPr="000452DF" w:rsidRDefault="000452DF" w:rsidP="000452DF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452DF">
        <w:rPr>
          <w:noProof/>
        </w:rPr>
        <w:drawing>
          <wp:inline distT="0" distB="0" distL="0" distR="0" wp14:anchorId="25C1660A" wp14:editId="05D8A1C7">
            <wp:extent cx="5943600" cy="23856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2DF">
        <w:rPr>
          <w:rFonts w:ascii="Calibri" w:eastAsia="Times New Roman" w:hAnsi="Calibri" w:cs="Calibri"/>
        </w:rPr>
        <w:t> </w:t>
      </w:r>
    </w:p>
    <w:p w14:paraId="00B824DB" w14:textId="77777777" w:rsidR="000452DF" w:rsidRPr="000452DF" w:rsidRDefault="000452DF" w:rsidP="00C44186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>Add scope name </w:t>
      </w:r>
      <w:proofErr w:type="spellStart"/>
      <w:r w:rsidRPr="000452DF">
        <w:rPr>
          <w:rFonts w:ascii="Calibri" w:eastAsia="Times New Roman" w:hAnsi="Calibri" w:cs="Calibri"/>
        </w:rPr>
        <w:t>user_impersonation</w:t>
      </w:r>
      <w:proofErr w:type="spellEnd"/>
      <w:r w:rsidRPr="000452DF">
        <w:rPr>
          <w:rFonts w:ascii="Calibri" w:eastAsia="Times New Roman" w:hAnsi="Calibri" w:cs="Calibri"/>
        </w:rPr>
        <w:t> and fill other fields like on the picture </w:t>
      </w:r>
      <w:proofErr w:type="gramStart"/>
      <w:r w:rsidRPr="000452DF">
        <w:rPr>
          <w:rFonts w:ascii="Calibri" w:eastAsia="Times New Roman" w:hAnsi="Calibri" w:cs="Calibri"/>
        </w:rPr>
        <w:t>below</w:t>
      </w:r>
      <w:proofErr w:type="gramEnd"/>
      <w:r w:rsidRPr="000452DF">
        <w:rPr>
          <w:rFonts w:ascii="Calibri" w:eastAsia="Times New Roman" w:hAnsi="Calibri" w:cs="Calibri"/>
        </w:rPr>
        <w:t> </w:t>
      </w:r>
    </w:p>
    <w:p w14:paraId="336A9464" w14:textId="581651EF" w:rsidR="000452DF" w:rsidRPr="000452DF" w:rsidRDefault="000452DF" w:rsidP="000452DF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452DF">
        <w:rPr>
          <w:noProof/>
        </w:rPr>
        <w:drawing>
          <wp:inline distT="0" distB="0" distL="0" distR="0" wp14:anchorId="07744F59" wp14:editId="0ABEE2FA">
            <wp:extent cx="5486400" cy="56762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7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2DF">
        <w:rPr>
          <w:rFonts w:ascii="Calibri" w:eastAsia="Times New Roman" w:hAnsi="Calibri" w:cs="Calibri"/>
        </w:rPr>
        <w:t> </w:t>
      </w:r>
    </w:p>
    <w:p w14:paraId="1ACB87F7" w14:textId="77777777" w:rsidR="000452DF" w:rsidRPr="000452DF" w:rsidRDefault="000452DF" w:rsidP="00C44186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>Go to </w:t>
      </w:r>
      <w:proofErr w:type="spellStart"/>
      <w:r w:rsidRPr="000452DF">
        <w:rPr>
          <w:rFonts w:ascii="Calibri" w:eastAsia="Times New Roman" w:hAnsi="Calibri" w:cs="Calibri"/>
        </w:rPr>
        <w:t>AppServices</w:t>
      </w:r>
      <w:proofErr w:type="spellEnd"/>
      <w:r w:rsidRPr="000452DF">
        <w:rPr>
          <w:rFonts w:ascii="Calibri" w:eastAsia="Times New Roman" w:hAnsi="Calibri" w:cs="Calibri"/>
        </w:rPr>
        <w:t> blade and select deployed site then scroll down and select App Service Editor (Preview) </w:t>
      </w:r>
    </w:p>
    <w:p w14:paraId="0D2BC039" w14:textId="73880491" w:rsidR="000452DF" w:rsidRPr="000452DF" w:rsidRDefault="000452DF" w:rsidP="000452DF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452DF">
        <w:rPr>
          <w:noProof/>
        </w:rPr>
        <w:drawing>
          <wp:inline distT="0" distB="0" distL="0" distR="0" wp14:anchorId="1414C846" wp14:editId="23043593">
            <wp:extent cx="5943600" cy="21545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2DF">
        <w:rPr>
          <w:rFonts w:ascii="Calibri" w:eastAsia="Times New Roman" w:hAnsi="Calibri" w:cs="Calibri"/>
        </w:rPr>
        <w:t> </w:t>
      </w:r>
    </w:p>
    <w:p w14:paraId="627A105A" w14:textId="77777777" w:rsidR="000452DF" w:rsidRPr="000452DF" w:rsidRDefault="000452DF" w:rsidP="00C44186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 xml:space="preserve">Click on the “Go -&gt;” link in new windows opens </w:t>
      </w:r>
      <w:proofErr w:type="spellStart"/>
      <w:r w:rsidRPr="000452DF">
        <w:rPr>
          <w:rFonts w:ascii="Calibri" w:eastAsia="Times New Roman" w:hAnsi="Calibri" w:cs="Calibri"/>
        </w:rPr>
        <w:t>AppService</w:t>
      </w:r>
      <w:proofErr w:type="spellEnd"/>
      <w:r w:rsidRPr="000452DF">
        <w:rPr>
          <w:rFonts w:ascii="Calibri" w:eastAsia="Times New Roman" w:hAnsi="Calibri" w:cs="Calibri"/>
        </w:rPr>
        <w:t xml:space="preserve"> editor. Select </w:t>
      </w:r>
      <w:proofErr w:type="spellStart"/>
      <w:r w:rsidRPr="000452DF">
        <w:rPr>
          <w:rFonts w:ascii="Calibri" w:eastAsia="Times New Roman" w:hAnsi="Calibri" w:cs="Calibri"/>
        </w:rPr>
        <w:t>appsettins.json</w:t>
      </w:r>
      <w:proofErr w:type="spellEnd"/>
      <w:r w:rsidRPr="000452DF">
        <w:rPr>
          <w:rFonts w:ascii="Calibri" w:eastAsia="Times New Roman" w:hAnsi="Calibri" w:cs="Calibri"/>
        </w:rPr>
        <w:t> file for </w:t>
      </w:r>
      <w:proofErr w:type="gramStart"/>
      <w:r w:rsidRPr="000452DF">
        <w:rPr>
          <w:rFonts w:ascii="Calibri" w:eastAsia="Times New Roman" w:hAnsi="Calibri" w:cs="Calibri"/>
        </w:rPr>
        <w:t>editing</w:t>
      </w:r>
      <w:proofErr w:type="gramEnd"/>
      <w:r w:rsidRPr="000452DF">
        <w:rPr>
          <w:rFonts w:ascii="Calibri" w:eastAsia="Times New Roman" w:hAnsi="Calibri" w:cs="Calibri"/>
        </w:rPr>
        <w:t> </w:t>
      </w:r>
    </w:p>
    <w:p w14:paraId="7FD23362" w14:textId="2042C58E" w:rsidR="000452DF" w:rsidRPr="000452DF" w:rsidRDefault="000452DF" w:rsidP="000452DF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452DF">
        <w:rPr>
          <w:noProof/>
        </w:rPr>
        <w:drawing>
          <wp:inline distT="0" distB="0" distL="0" distR="0" wp14:anchorId="7C53EF15" wp14:editId="116AEB91">
            <wp:extent cx="5943600" cy="24117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A214D" w14:textId="5028CE85" w:rsidR="000452DF" w:rsidRPr="000452DF" w:rsidRDefault="000452DF" w:rsidP="00C44186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>Click ‘API Permissions’ then press the ‘Grant admin consent for Ciellos’ </w:t>
      </w:r>
      <w:r w:rsidRPr="000452DF">
        <w:rPr>
          <w:rFonts w:ascii="Calibri" w:eastAsia="Times New Roman" w:hAnsi="Calibri" w:cs="Calibri"/>
        </w:rPr>
        <w:br/>
      </w:r>
      <w:r w:rsidRPr="000452DF">
        <w:rPr>
          <w:noProof/>
        </w:rPr>
        <w:drawing>
          <wp:inline distT="0" distB="0" distL="0" distR="0" wp14:anchorId="3B07E7AC" wp14:editId="21F85D87">
            <wp:extent cx="5943600" cy="2369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2DF">
        <w:rPr>
          <w:rFonts w:ascii="Calibri" w:eastAsia="Times New Roman" w:hAnsi="Calibri" w:cs="Calibri"/>
        </w:rPr>
        <w:t> </w:t>
      </w:r>
    </w:p>
    <w:p w14:paraId="25AC53A0" w14:textId="77777777" w:rsidR="000452DF" w:rsidRPr="000452DF" w:rsidRDefault="000452DF" w:rsidP="00C44186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>Fill noted on 11 step  Directory (tenant) ID and Application (client) ID values </w:t>
      </w:r>
    </w:p>
    <w:p w14:paraId="05579361" w14:textId="6D04FCB4" w:rsidR="00B76802" w:rsidRDefault="00B76802" w:rsidP="00B76802">
      <w:pPr>
        <w:pStyle w:val="Heading1"/>
        <w:rPr>
          <w:rFonts w:eastAsia="Times New Roman"/>
        </w:rPr>
      </w:pPr>
      <w:r>
        <w:rPr>
          <w:rFonts w:eastAsia="Times New Roman"/>
        </w:rPr>
        <w:t>Environment Dashboard</w:t>
      </w:r>
    </w:p>
    <w:p w14:paraId="5F10F3FE" w14:textId="6EC7E2E0" w:rsidR="000452DF" w:rsidRPr="000452DF" w:rsidRDefault="000452DF" w:rsidP="00B7680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 xml:space="preserve">Now restart the </w:t>
      </w:r>
      <w:proofErr w:type="spellStart"/>
      <w:r w:rsidRPr="000452DF">
        <w:rPr>
          <w:rFonts w:ascii="Calibri" w:eastAsia="Times New Roman" w:hAnsi="Calibri" w:cs="Calibri"/>
        </w:rPr>
        <w:t>AppService</w:t>
      </w:r>
      <w:proofErr w:type="spellEnd"/>
      <w:r w:rsidRPr="000452DF">
        <w:rPr>
          <w:rFonts w:ascii="Calibri" w:eastAsia="Times New Roman" w:hAnsi="Calibri" w:cs="Calibri"/>
        </w:rPr>
        <w:t xml:space="preserve"> and try to open its URL in a browser. </w:t>
      </w:r>
    </w:p>
    <w:p w14:paraId="286D536E" w14:textId="3F89C968" w:rsidR="000452DF" w:rsidRPr="000452DF" w:rsidRDefault="000452DF" w:rsidP="000452DF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452DF">
        <w:rPr>
          <w:noProof/>
        </w:rPr>
        <w:drawing>
          <wp:inline distT="0" distB="0" distL="0" distR="0" wp14:anchorId="394F92D1" wp14:editId="6307DBD8">
            <wp:extent cx="5943600" cy="15189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2DF">
        <w:rPr>
          <w:rFonts w:ascii="Calibri" w:eastAsia="Times New Roman" w:hAnsi="Calibri" w:cs="Calibri"/>
        </w:rPr>
        <w:t> </w:t>
      </w:r>
    </w:p>
    <w:p w14:paraId="05267BFB" w14:textId="77777777" w:rsidR="000452DF" w:rsidRPr="000452DF" w:rsidRDefault="000452DF" w:rsidP="00C44186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>Start page of the Dashboard should look like on the </w:t>
      </w:r>
      <w:proofErr w:type="gramStart"/>
      <w:r w:rsidRPr="000452DF">
        <w:rPr>
          <w:rFonts w:ascii="Calibri" w:eastAsia="Times New Roman" w:hAnsi="Calibri" w:cs="Calibri"/>
        </w:rPr>
        <w:t>picture</w:t>
      </w:r>
      <w:proofErr w:type="gramEnd"/>
      <w:r w:rsidRPr="000452DF">
        <w:rPr>
          <w:rFonts w:ascii="Calibri" w:eastAsia="Times New Roman" w:hAnsi="Calibri" w:cs="Calibri"/>
        </w:rPr>
        <w:t> </w:t>
      </w:r>
    </w:p>
    <w:p w14:paraId="306EF791" w14:textId="27619A5C" w:rsidR="000452DF" w:rsidRPr="000452DF" w:rsidRDefault="000452DF" w:rsidP="000452DF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452DF">
        <w:rPr>
          <w:noProof/>
        </w:rPr>
        <w:drawing>
          <wp:inline distT="0" distB="0" distL="0" distR="0" wp14:anchorId="3CC033E4" wp14:editId="30898936">
            <wp:extent cx="5943600" cy="22910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2DF">
        <w:rPr>
          <w:rFonts w:ascii="Calibri" w:eastAsia="Times New Roman" w:hAnsi="Calibri" w:cs="Calibri"/>
        </w:rPr>
        <w:t> </w:t>
      </w:r>
    </w:p>
    <w:p w14:paraId="2C1C5609" w14:textId="77777777" w:rsidR="000452DF" w:rsidRPr="000452DF" w:rsidRDefault="000452DF" w:rsidP="00C44186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>Go to the Settings menu and download the public </w:t>
      </w:r>
      <w:proofErr w:type="gramStart"/>
      <w:r w:rsidRPr="000452DF">
        <w:rPr>
          <w:rFonts w:ascii="Calibri" w:eastAsia="Times New Roman" w:hAnsi="Calibri" w:cs="Calibri"/>
        </w:rPr>
        <w:t>certificate</w:t>
      </w:r>
      <w:proofErr w:type="gramEnd"/>
      <w:r w:rsidRPr="000452DF">
        <w:rPr>
          <w:rFonts w:ascii="Calibri" w:eastAsia="Times New Roman" w:hAnsi="Calibri" w:cs="Calibri"/>
        </w:rPr>
        <w:t> </w:t>
      </w:r>
    </w:p>
    <w:p w14:paraId="561D615F" w14:textId="79B27A02" w:rsidR="000452DF" w:rsidRPr="000452DF" w:rsidRDefault="000452DF" w:rsidP="000452DF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452DF">
        <w:rPr>
          <w:noProof/>
        </w:rPr>
        <w:drawing>
          <wp:inline distT="0" distB="0" distL="0" distR="0" wp14:anchorId="3493951C" wp14:editId="6D8746C2">
            <wp:extent cx="5943600" cy="271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2DF">
        <w:rPr>
          <w:rFonts w:ascii="Calibri" w:eastAsia="Times New Roman" w:hAnsi="Calibri" w:cs="Calibri"/>
        </w:rPr>
        <w:t> </w:t>
      </w:r>
    </w:p>
    <w:p w14:paraId="402D6C01" w14:textId="77777777" w:rsidR="000452DF" w:rsidRPr="000452DF" w:rsidRDefault="000452DF" w:rsidP="00C44186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>Go to users' menu and delete </w:t>
      </w:r>
      <w:hyperlink r:id="rId29" w:tgtFrame="_blank" w:history="1">
        <w:r w:rsidRPr="000452DF">
          <w:rPr>
            <w:rFonts w:ascii="Calibri" w:eastAsia="Times New Roman" w:hAnsi="Calibri" w:cs="Calibri"/>
            <w:color w:val="0563C1"/>
            <w:u w:val="single"/>
          </w:rPr>
          <w:t>test.test@test.com</w:t>
        </w:r>
      </w:hyperlink>
      <w:r w:rsidRPr="000452DF">
        <w:rPr>
          <w:rFonts w:ascii="Calibri" w:eastAsia="Times New Roman" w:hAnsi="Calibri" w:cs="Calibri"/>
        </w:rPr>
        <w:t> user. The second row should be displayed user account under which you log in to the dashboard. </w:t>
      </w:r>
    </w:p>
    <w:p w14:paraId="29952AD2" w14:textId="65D388F7" w:rsidR="000452DF" w:rsidRDefault="000452DF" w:rsidP="000452DF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0452DF">
        <w:rPr>
          <w:noProof/>
        </w:rPr>
        <w:drawing>
          <wp:inline distT="0" distB="0" distL="0" distR="0" wp14:anchorId="1CCC2080" wp14:editId="7DD84252">
            <wp:extent cx="5943600" cy="1818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11E8">
        <w:rPr>
          <w:rFonts w:ascii="Calibri" w:eastAsia="Times New Roman" w:hAnsi="Calibri" w:cs="Calibri"/>
        </w:rPr>
        <w:t xml:space="preserve">Make sure you </w:t>
      </w:r>
      <w:proofErr w:type="gramStart"/>
      <w:r w:rsidR="00F611E8">
        <w:rPr>
          <w:rFonts w:ascii="Calibri" w:eastAsia="Times New Roman" w:hAnsi="Calibri" w:cs="Calibri"/>
        </w:rPr>
        <w:t>have</w:t>
      </w:r>
      <w:proofErr w:type="gramEnd"/>
      <w:r w:rsidRPr="000452DF">
        <w:rPr>
          <w:rFonts w:ascii="Calibri" w:eastAsia="Times New Roman" w:hAnsi="Calibri" w:cs="Calibri"/>
        </w:rPr>
        <w:t> </w:t>
      </w:r>
    </w:p>
    <w:p w14:paraId="4ADB49A3" w14:textId="77777777" w:rsidR="00F611E8" w:rsidRPr="000452DF" w:rsidRDefault="00F611E8" w:rsidP="000452DF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5A988691" w14:textId="77777777" w:rsidR="000452DF" w:rsidRPr="000452DF" w:rsidRDefault="000452DF" w:rsidP="00C44186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>Go to the Application menu and fill the field with values noted on step 11. Leave Client secret filed </w:t>
      </w:r>
      <w:proofErr w:type="gramStart"/>
      <w:r w:rsidRPr="000452DF">
        <w:rPr>
          <w:rFonts w:ascii="Calibri" w:eastAsia="Times New Roman" w:hAnsi="Calibri" w:cs="Calibri"/>
        </w:rPr>
        <w:t>blank</w:t>
      </w:r>
      <w:proofErr w:type="gramEnd"/>
      <w:r w:rsidRPr="000452DF">
        <w:rPr>
          <w:rFonts w:ascii="Calibri" w:eastAsia="Times New Roman" w:hAnsi="Calibri" w:cs="Calibri"/>
        </w:rPr>
        <w:t> </w:t>
      </w:r>
    </w:p>
    <w:p w14:paraId="286F3F12" w14:textId="5ACD08F1" w:rsidR="000452DF" w:rsidRPr="000452DF" w:rsidRDefault="000452DF" w:rsidP="000452DF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452DF">
        <w:rPr>
          <w:noProof/>
        </w:rPr>
        <w:drawing>
          <wp:inline distT="0" distB="0" distL="0" distR="0" wp14:anchorId="5E07935C" wp14:editId="040BFBF1">
            <wp:extent cx="5943600" cy="38258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2DF">
        <w:rPr>
          <w:rFonts w:ascii="Calibri" w:eastAsia="Times New Roman" w:hAnsi="Calibri" w:cs="Calibri"/>
        </w:rPr>
        <w:t> </w:t>
      </w:r>
    </w:p>
    <w:p w14:paraId="4ED35993" w14:textId="77777777" w:rsidR="000452DF" w:rsidRPr="000452DF" w:rsidRDefault="000452DF" w:rsidP="00C44186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>Go to Dashboards menu and move Application from Available to Selected </w:t>
      </w:r>
    </w:p>
    <w:p w14:paraId="1D20338C" w14:textId="51496DE2" w:rsidR="000452DF" w:rsidRPr="000452DF" w:rsidRDefault="000452DF" w:rsidP="000452DF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452DF">
        <w:rPr>
          <w:noProof/>
        </w:rPr>
        <w:drawing>
          <wp:inline distT="0" distB="0" distL="0" distR="0" wp14:anchorId="63AD077D" wp14:editId="60986437">
            <wp:extent cx="5943600" cy="6929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2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2DF">
        <w:rPr>
          <w:rFonts w:ascii="Calibri" w:eastAsia="Times New Roman" w:hAnsi="Calibri" w:cs="Calibri"/>
        </w:rPr>
        <w:t> </w:t>
      </w:r>
    </w:p>
    <w:p w14:paraId="77663ED9" w14:textId="77777777" w:rsidR="000452DF" w:rsidRPr="000452DF" w:rsidRDefault="000452DF" w:rsidP="00C44186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 xml:space="preserve">Return to </w:t>
      </w:r>
      <w:proofErr w:type="spellStart"/>
      <w:r w:rsidRPr="000452DF">
        <w:rPr>
          <w:rFonts w:ascii="Calibri" w:eastAsia="Times New Roman" w:hAnsi="Calibri" w:cs="Calibri"/>
        </w:rPr>
        <w:t>AppService</w:t>
      </w:r>
      <w:proofErr w:type="spellEnd"/>
      <w:r w:rsidRPr="000452DF">
        <w:rPr>
          <w:rFonts w:ascii="Calibri" w:eastAsia="Times New Roman" w:hAnsi="Calibri" w:cs="Calibri"/>
        </w:rPr>
        <w:t xml:space="preserve"> settings on the Azure portal. Go to Certificate &amp; secrets and upload certificate downloaded on step </w:t>
      </w:r>
      <w:proofErr w:type="gramStart"/>
      <w:r w:rsidRPr="000452DF">
        <w:rPr>
          <w:rFonts w:ascii="Calibri" w:eastAsia="Times New Roman" w:hAnsi="Calibri" w:cs="Calibri"/>
        </w:rPr>
        <w:t>20</w:t>
      </w:r>
      <w:proofErr w:type="gramEnd"/>
      <w:r w:rsidRPr="000452DF">
        <w:rPr>
          <w:rFonts w:ascii="Calibri" w:eastAsia="Times New Roman" w:hAnsi="Calibri" w:cs="Calibri"/>
        </w:rPr>
        <w:t> </w:t>
      </w:r>
    </w:p>
    <w:p w14:paraId="2886057E" w14:textId="2AC5CAF6" w:rsidR="000452DF" w:rsidRPr="000452DF" w:rsidRDefault="000452DF" w:rsidP="000452DF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452DF">
        <w:rPr>
          <w:noProof/>
        </w:rPr>
        <w:drawing>
          <wp:inline distT="0" distB="0" distL="0" distR="0" wp14:anchorId="000522CD" wp14:editId="1B0BB259">
            <wp:extent cx="5943600" cy="3136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2DF">
        <w:rPr>
          <w:rFonts w:ascii="Calibri" w:eastAsia="Times New Roman" w:hAnsi="Calibri" w:cs="Calibri"/>
        </w:rPr>
        <w:t> </w:t>
      </w:r>
    </w:p>
    <w:p w14:paraId="388D7396" w14:textId="77777777" w:rsidR="000452DF" w:rsidRPr="000452DF" w:rsidRDefault="000452DF" w:rsidP="00C44186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>Go to Subscription settings select Access control (IAM) and assign “DevTest Labs Users” to “</w:t>
      </w:r>
      <w:proofErr w:type="spellStart"/>
      <w:r w:rsidRPr="000452DF">
        <w:rPr>
          <w:rFonts w:ascii="Calibri" w:eastAsia="Times New Roman" w:hAnsi="Calibri" w:cs="Calibri"/>
        </w:rPr>
        <w:t>AzureDashboard</w:t>
      </w:r>
      <w:proofErr w:type="spellEnd"/>
      <w:r w:rsidRPr="000452DF">
        <w:rPr>
          <w:rFonts w:ascii="Calibri" w:eastAsia="Times New Roman" w:hAnsi="Calibri" w:cs="Calibri"/>
        </w:rPr>
        <w:t xml:space="preserve">” </w:t>
      </w:r>
      <w:proofErr w:type="gramStart"/>
      <w:r w:rsidRPr="000452DF">
        <w:rPr>
          <w:rFonts w:ascii="Calibri" w:eastAsia="Times New Roman" w:hAnsi="Calibri" w:cs="Calibri"/>
        </w:rPr>
        <w:t>application</w:t>
      </w:r>
      <w:proofErr w:type="gramEnd"/>
      <w:r w:rsidRPr="000452DF">
        <w:rPr>
          <w:rFonts w:ascii="Calibri" w:eastAsia="Times New Roman" w:hAnsi="Calibri" w:cs="Calibri"/>
        </w:rPr>
        <w:t> </w:t>
      </w:r>
    </w:p>
    <w:p w14:paraId="25981FE7" w14:textId="6D36990C" w:rsidR="000452DF" w:rsidRPr="000452DF" w:rsidRDefault="000452DF" w:rsidP="000452DF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452DF">
        <w:rPr>
          <w:noProof/>
        </w:rPr>
        <w:drawing>
          <wp:inline distT="0" distB="0" distL="0" distR="0" wp14:anchorId="6014C486" wp14:editId="4359F5C7">
            <wp:extent cx="5943600" cy="40881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2DF">
        <w:rPr>
          <w:rFonts w:ascii="Calibri" w:eastAsia="Times New Roman" w:hAnsi="Calibri" w:cs="Calibri"/>
        </w:rPr>
        <w:t> </w:t>
      </w:r>
    </w:p>
    <w:p w14:paraId="580CB5A9" w14:textId="77777777" w:rsidR="000452DF" w:rsidRPr="000452DF" w:rsidRDefault="000452DF" w:rsidP="00C44186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452DF">
        <w:rPr>
          <w:rFonts w:ascii="Calibri" w:eastAsia="Times New Roman" w:hAnsi="Calibri" w:cs="Calibri"/>
        </w:rPr>
        <w:t>Now on </w:t>
      </w:r>
      <w:proofErr w:type="spellStart"/>
      <w:r w:rsidRPr="000452DF">
        <w:rPr>
          <w:rFonts w:ascii="Calibri" w:eastAsia="Times New Roman" w:hAnsi="Calibri" w:cs="Calibri"/>
        </w:rPr>
        <w:t>AzureDashbord</w:t>
      </w:r>
      <w:proofErr w:type="spellEnd"/>
      <w:r w:rsidRPr="000452DF">
        <w:rPr>
          <w:rFonts w:ascii="Calibri" w:eastAsia="Times New Roman" w:hAnsi="Calibri" w:cs="Calibri"/>
        </w:rPr>
        <w:t> site, all VMs deployed under selected subscription should be </w:t>
      </w:r>
      <w:proofErr w:type="gramStart"/>
      <w:r w:rsidRPr="000452DF">
        <w:rPr>
          <w:rFonts w:ascii="Calibri" w:eastAsia="Times New Roman" w:hAnsi="Calibri" w:cs="Calibri"/>
        </w:rPr>
        <w:t>displayed</w:t>
      </w:r>
      <w:proofErr w:type="gramEnd"/>
      <w:r w:rsidRPr="000452DF">
        <w:rPr>
          <w:rFonts w:ascii="Calibri" w:eastAsia="Times New Roman" w:hAnsi="Calibri" w:cs="Calibri"/>
        </w:rPr>
        <w:t> </w:t>
      </w:r>
    </w:p>
    <w:p w14:paraId="7D253F9F" w14:textId="4622F22E" w:rsidR="000452DF" w:rsidRPr="000452DF" w:rsidRDefault="000452DF" w:rsidP="000452DF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452DF">
        <w:rPr>
          <w:noProof/>
        </w:rPr>
        <w:drawing>
          <wp:inline distT="0" distB="0" distL="0" distR="0" wp14:anchorId="17C42F69" wp14:editId="79C1253A">
            <wp:extent cx="5943600" cy="2674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52DF" w:rsidRPr="000452DF" w:rsidSect="00A0351C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9D952" w14:textId="77777777" w:rsidR="00CC4331" w:rsidRDefault="00CC4331" w:rsidP="00E62E05">
      <w:pPr>
        <w:spacing w:after="0" w:line="240" w:lineRule="auto"/>
      </w:pPr>
      <w:r>
        <w:separator/>
      </w:r>
    </w:p>
  </w:endnote>
  <w:endnote w:type="continuationSeparator" w:id="0">
    <w:p w14:paraId="17BEAAB2" w14:textId="77777777" w:rsidR="00CC4331" w:rsidRDefault="00CC4331" w:rsidP="00E62E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26F94" w14:textId="5D6F9DBF" w:rsidR="000F2D7C" w:rsidRPr="008623D0" w:rsidRDefault="000F2D7C" w:rsidP="008623D0">
    <w:pPr>
      <w:pStyle w:val="Footer"/>
      <w:jc w:val="center"/>
      <w:rPr>
        <w:sz w:val="18"/>
        <w:szCs w:val="18"/>
      </w:rPr>
    </w:pPr>
    <w:r>
      <w:rPr>
        <w:noProof/>
        <w:sz w:val="18"/>
        <w:szCs w:val="18"/>
      </w:rPr>
      <w:drawing>
        <wp:anchor distT="0" distB="0" distL="114300" distR="114300" simplePos="0" relativeHeight="251662336" behindDoc="0" locked="0" layoutInCell="1" allowOverlap="1" wp14:anchorId="78A2AF66" wp14:editId="142FD60A">
          <wp:simplePos x="0" y="0"/>
          <wp:positionH relativeFrom="column">
            <wp:posOffset>5644035</wp:posOffset>
          </wp:positionH>
          <wp:positionV relativeFrom="paragraph">
            <wp:posOffset>-184150</wp:posOffset>
          </wp:positionV>
          <wp:extent cx="325526" cy="188256"/>
          <wp:effectExtent l="0" t="0" r="0" b="254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iellos Clou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5526" cy="1882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623D0"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A330C63" wp14:editId="636EE1C4">
              <wp:simplePos x="0" y="0"/>
              <wp:positionH relativeFrom="column">
                <wp:posOffset>-19050</wp:posOffset>
              </wp:positionH>
              <wp:positionV relativeFrom="paragraph">
                <wp:posOffset>-76835</wp:posOffset>
              </wp:positionV>
              <wp:extent cx="5991225" cy="0"/>
              <wp:effectExtent l="0" t="0" r="2857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91225" cy="0"/>
                      </a:xfrm>
                      <a:prstGeom prst="line">
                        <a:avLst/>
                      </a:prstGeom>
                      <a:ln w="15875">
                        <a:solidFill>
                          <a:srgbClr val="A6CEE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>
          <w:pict w14:anchorId="275D70F7">
            <v:line id="Straight Connector 5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a6cee2" strokeweight="1.25pt" from="-1.5pt,-6.05pt" to="470.25pt,-6.05pt" w14:anchorId="7EE1D2D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">
              <v:stroke joinstyle="miter"/>
            </v:line>
          </w:pict>
        </mc:Fallback>
      </mc:AlternateContent>
    </w:r>
    <w:r w:rsidRPr="008623D0">
      <w:rPr>
        <w:rFonts w:ascii="Calibri" w:hAnsi="Calibri"/>
        <w:sz w:val="18"/>
        <w:szCs w:val="18"/>
      </w:rPr>
      <w:t xml:space="preserve">Copyright © </w:t>
    </w:r>
    <w:r w:rsidRPr="008623D0">
      <w:rPr>
        <w:rFonts w:ascii="Calibri" w:hAnsi="Calibri"/>
        <w:sz w:val="18"/>
        <w:szCs w:val="18"/>
      </w:rPr>
      <w:fldChar w:fldCharType="begin"/>
    </w:r>
    <w:r w:rsidRPr="008623D0">
      <w:rPr>
        <w:rFonts w:ascii="Calibri" w:hAnsi="Calibri"/>
        <w:sz w:val="18"/>
        <w:szCs w:val="18"/>
      </w:rPr>
      <w:instrText xml:space="preserve"> DATE  \@ "yyyy"  \* MERGEFORMAT </w:instrText>
    </w:r>
    <w:r w:rsidRPr="008623D0">
      <w:rPr>
        <w:rFonts w:ascii="Calibri" w:hAnsi="Calibri"/>
        <w:sz w:val="18"/>
        <w:szCs w:val="18"/>
      </w:rPr>
      <w:fldChar w:fldCharType="separate"/>
    </w:r>
    <w:r w:rsidR="00D351D6">
      <w:rPr>
        <w:rFonts w:ascii="Calibri" w:hAnsi="Calibri"/>
        <w:noProof/>
        <w:sz w:val="18"/>
        <w:szCs w:val="18"/>
      </w:rPr>
      <w:t>2023</w:t>
    </w:r>
    <w:r w:rsidRPr="008623D0">
      <w:rPr>
        <w:rFonts w:ascii="Calibri" w:hAnsi="Calibri"/>
        <w:sz w:val="18"/>
        <w:szCs w:val="18"/>
      </w:rPr>
      <w:fldChar w:fldCharType="end"/>
    </w:r>
    <w:r w:rsidRPr="008623D0">
      <w:rPr>
        <w:rFonts w:ascii="Calibri" w:hAnsi="Calibri"/>
        <w:sz w:val="18"/>
        <w:szCs w:val="18"/>
      </w:rPr>
      <w:t xml:space="preserve"> Ciellos Inc.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FDDB4" w14:textId="77777777" w:rsidR="00CC4331" w:rsidRDefault="00CC4331" w:rsidP="00E62E05">
      <w:pPr>
        <w:spacing w:after="0" w:line="240" w:lineRule="auto"/>
      </w:pPr>
      <w:r>
        <w:separator/>
      </w:r>
    </w:p>
  </w:footnote>
  <w:footnote w:type="continuationSeparator" w:id="0">
    <w:p w14:paraId="69682300" w14:textId="77777777" w:rsidR="00CC4331" w:rsidRDefault="00CC4331" w:rsidP="00E62E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CC204" w14:textId="77777777" w:rsidR="000F2D7C" w:rsidRDefault="000F2D7C" w:rsidP="00745164">
    <w:pPr>
      <w:pStyle w:val="Header"/>
      <w:jc w:val="both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4E91FA1" wp14:editId="3E6F2C05">
          <wp:simplePos x="0" y="0"/>
          <wp:positionH relativeFrom="column">
            <wp:posOffset>-19050</wp:posOffset>
          </wp:positionH>
          <wp:positionV relativeFrom="paragraph">
            <wp:posOffset>-219075</wp:posOffset>
          </wp:positionV>
          <wp:extent cx="1481328" cy="548640"/>
          <wp:effectExtent l="0" t="0" r="5080" b="381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p_line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81328" cy="548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CBEAE5" w14:textId="77777777" w:rsidR="000F2D7C" w:rsidRDefault="000F2D7C" w:rsidP="00E62E05">
    <w:pPr>
      <w:pStyle w:val="Header"/>
      <w:jc w:val="right"/>
      <w:rPr>
        <w:rFonts w:cs="Arial"/>
        <w:b/>
        <w:color w:val="002C3F"/>
        <w:sz w:val="32"/>
        <w:szCs w:val="3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9F88F10" wp14:editId="5F952B15">
              <wp:simplePos x="0" y="0"/>
              <wp:positionH relativeFrom="column">
                <wp:posOffset>-19050</wp:posOffset>
              </wp:positionH>
              <wp:positionV relativeFrom="paragraph">
                <wp:posOffset>238760</wp:posOffset>
              </wp:positionV>
              <wp:extent cx="5991225" cy="0"/>
              <wp:effectExtent l="0" t="0" r="2857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91225" cy="0"/>
                      </a:xfrm>
                      <a:prstGeom prst="line">
                        <a:avLst/>
                      </a:prstGeom>
                      <a:ln w="15875">
                        <a:solidFill>
                          <a:srgbClr val="A6CEE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>
          <w:pict w14:anchorId="1D906BA5">
            <v:line id="Straight Connector 3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a6cee2" strokeweight="1.25pt" from="-1.5pt,18.8pt" to="470.25pt,18.8pt" w14:anchorId="0BDCFAB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">
              <v:stroke joinstyle="miter"/>
            </v:line>
          </w:pict>
        </mc:Fallback>
      </mc:AlternateContent>
    </w:r>
  </w:p>
  <w:p w14:paraId="20FF2C0F" w14:textId="77777777" w:rsidR="000F2D7C" w:rsidRPr="00C570E2" w:rsidRDefault="000F2D7C" w:rsidP="00E62E05">
    <w:pPr>
      <w:pStyle w:val="Header"/>
      <w:jc w:val="right"/>
      <w:rPr>
        <w:rFonts w:cs="Arial"/>
        <w:b/>
        <w:color w:val="002C3F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F7E84"/>
    <w:multiLevelType w:val="multilevel"/>
    <w:tmpl w:val="EACC2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A45D87"/>
    <w:multiLevelType w:val="multilevel"/>
    <w:tmpl w:val="EACC2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1E1A29"/>
    <w:multiLevelType w:val="multilevel"/>
    <w:tmpl w:val="EACC2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9F2E18"/>
    <w:multiLevelType w:val="multilevel"/>
    <w:tmpl w:val="FAECEEE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1274B0"/>
    <w:multiLevelType w:val="multilevel"/>
    <w:tmpl w:val="EACC2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F5672B"/>
    <w:multiLevelType w:val="multilevel"/>
    <w:tmpl w:val="EACC2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F96222"/>
    <w:multiLevelType w:val="multilevel"/>
    <w:tmpl w:val="77DA650E"/>
    <w:lvl w:ilvl="0">
      <w:start w:val="1"/>
      <w:numFmt w:val="decimal"/>
      <w:pStyle w:val="Heading1"/>
      <w:lvlText w:val="%1."/>
      <w:lvlJc w:val="left"/>
      <w:pPr>
        <w:ind w:left="315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945648266">
    <w:abstractNumId w:val="6"/>
  </w:num>
  <w:num w:numId="2" w16cid:durableId="494877830">
    <w:abstractNumId w:val="4"/>
  </w:num>
  <w:num w:numId="3" w16cid:durableId="1338271651">
    <w:abstractNumId w:val="2"/>
  </w:num>
  <w:num w:numId="4" w16cid:durableId="523596813">
    <w:abstractNumId w:val="0"/>
  </w:num>
  <w:num w:numId="5" w16cid:durableId="567502142">
    <w:abstractNumId w:val="5"/>
  </w:num>
  <w:num w:numId="6" w16cid:durableId="48918290">
    <w:abstractNumId w:val="1"/>
  </w:num>
  <w:num w:numId="7" w16cid:durableId="2145076188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 w:grammar="clean"/>
  <w:attachedTemplate r:id="rId1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QwNTU0MrM0NjM0MjBS0lEKTi0uzszPAykwMqgFAC41X54tAAAA"/>
  </w:docVars>
  <w:rsids>
    <w:rsidRoot w:val="00156AA4"/>
    <w:rsid w:val="00001381"/>
    <w:rsid w:val="00002BF8"/>
    <w:rsid w:val="0000352C"/>
    <w:rsid w:val="00010604"/>
    <w:rsid w:val="00015663"/>
    <w:rsid w:val="00016D88"/>
    <w:rsid w:val="00023521"/>
    <w:rsid w:val="00023A40"/>
    <w:rsid w:val="000316CB"/>
    <w:rsid w:val="000440C6"/>
    <w:rsid w:val="000452DF"/>
    <w:rsid w:val="0004594B"/>
    <w:rsid w:val="00046370"/>
    <w:rsid w:val="00064E86"/>
    <w:rsid w:val="00066126"/>
    <w:rsid w:val="0007155F"/>
    <w:rsid w:val="00073D96"/>
    <w:rsid w:val="0008690D"/>
    <w:rsid w:val="00090F36"/>
    <w:rsid w:val="00091F57"/>
    <w:rsid w:val="00092D00"/>
    <w:rsid w:val="0009706B"/>
    <w:rsid w:val="00097819"/>
    <w:rsid w:val="00097FF9"/>
    <w:rsid w:val="000A3F53"/>
    <w:rsid w:val="000A6FBC"/>
    <w:rsid w:val="000B3CE1"/>
    <w:rsid w:val="000B5038"/>
    <w:rsid w:val="000B65CF"/>
    <w:rsid w:val="000C103C"/>
    <w:rsid w:val="000C44B3"/>
    <w:rsid w:val="000C7810"/>
    <w:rsid w:val="000D00BF"/>
    <w:rsid w:val="000D11FA"/>
    <w:rsid w:val="000D3FB2"/>
    <w:rsid w:val="000D46EC"/>
    <w:rsid w:val="000E339D"/>
    <w:rsid w:val="000E3B96"/>
    <w:rsid w:val="000F2D7C"/>
    <w:rsid w:val="000F3D8C"/>
    <w:rsid w:val="000F6FE3"/>
    <w:rsid w:val="0010097D"/>
    <w:rsid w:val="001020EB"/>
    <w:rsid w:val="00104D72"/>
    <w:rsid w:val="00105295"/>
    <w:rsid w:val="00115FE3"/>
    <w:rsid w:val="001223C1"/>
    <w:rsid w:val="00122A14"/>
    <w:rsid w:val="00135C47"/>
    <w:rsid w:val="00140070"/>
    <w:rsid w:val="0015309A"/>
    <w:rsid w:val="00156AA4"/>
    <w:rsid w:val="00160355"/>
    <w:rsid w:val="00161CDF"/>
    <w:rsid w:val="00163607"/>
    <w:rsid w:val="00164C22"/>
    <w:rsid w:val="00167AC9"/>
    <w:rsid w:val="00170149"/>
    <w:rsid w:val="00170818"/>
    <w:rsid w:val="00170E5D"/>
    <w:rsid w:val="00171250"/>
    <w:rsid w:val="00174FEE"/>
    <w:rsid w:val="0018585F"/>
    <w:rsid w:val="00190421"/>
    <w:rsid w:val="00196C84"/>
    <w:rsid w:val="001A0844"/>
    <w:rsid w:val="001A58C4"/>
    <w:rsid w:val="001C6EFD"/>
    <w:rsid w:val="001C77EC"/>
    <w:rsid w:val="001D5481"/>
    <w:rsid w:val="001D5605"/>
    <w:rsid w:val="001E4C00"/>
    <w:rsid w:val="001E7DA2"/>
    <w:rsid w:val="001F4E30"/>
    <w:rsid w:val="001F57A3"/>
    <w:rsid w:val="0020449D"/>
    <w:rsid w:val="00206901"/>
    <w:rsid w:val="00215B70"/>
    <w:rsid w:val="00215BC8"/>
    <w:rsid w:val="00225B7E"/>
    <w:rsid w:val="002272D9"/>
    <w:rsid w:val="00230EE3"/>
    <w:rsid w:val="00233669"/>
    <w:rsid w:val="00234F43"/>
    <w:rsid w:val="00235F9C"/>
    <w:rsid w:val="00243D42"/>
    <w:rsid w:val="00246A13"/>
    <w:rsid w:val="0024766C"/>
    <w:rsid w:val="00247981"/>
    <w:rsid w:val="00251F21"/>
    <w:rsid w:val="0025228C"/>
    <w:rsid w:val="00257162"/>
    <w:rsid w:val="00266856"/>
    <w:rsid w:val="00266ED9"/>
    <w:rsid w:val="002739D0"/>
    <w:rsid w:val="002770B2"/>
    <w:rsid w:val="0028339B"/>
    <w:rsid w:val="00284481"/>
    <w:rsid w:val="00287203"/>
    <w:rsid w:val="00290290"/>
    <w:rsid w:val="00295CBD"/>
    <w:rsid w:val="002A3E1F"/>
    <w:rsid w:val="002A6D28"/>
    <w:rsid w:val="002A764E"/>
    <w:rsid w:val="002B1CDD"/>
    <w:rsid w:val="002B5973"/>
    <w:rsid w:val="002B73F0"/>
    <w:rsid w:val="002C20AE"/>
    <w:rsid w:val="002C3DA6"/>
    <w:rsid w:val="002C4F15"/>
    <w:rsid w:val="002E1669"/>
    <w:rsid w:val="002E2023"/>
    <w:rsid w:val="002E5D37"/>
    <w:rsid w:val="002F0640"/>
    <w:rsid w:val="002F227E"/>
    <w:rsid w:val="002F38A7"/>
    <w:rsid w:val="002F3EB8"/>
    <w:rsid w:val="002F6559"/>
    <w:rsid w:val="002F78B9"/>
    <w:rsid w:val="002F7FD0"/>
    <w:rsid w:val="00300CDD"/>
    <w:rsid w:val="00302094"/>
    <w:rsid w:val="00302648"/>
    <w:rsid w:val="00302881"/>
    <w:rsid w:val="00304D73"/>
    <w:rsid w:val="00306C19"/>
    <w:rsid w:val="00311655"/>
    <w:rsid w:val="00326AC3"/>
    <w:rsid w:val="0033007D"/>
    <w:rsid w:val="00330097"/>
    <w:rsid w:val="00335B0B"/>
    <w:rsid w:val="003414C6"/>
    <w:rsid w:val="00341C00"/>
    <w:rsid w:val="00347D08"/>
    <w:rsid w:val="003500DD"/>
    <w:rsid w:val="0035326F"/>
    <w:rsid w:val="00363FCD"/>
    <w:rsid w:val="003657A1"/>
    <w:rsid w:val="0037136F"/>
    <w:rsid w:val="00373D86"/>
    <w:rsid w:val="00377799"/>
    <w:rsid w:val="00380F83"/>
    <w:rsid w:val="0038478F"/>
    <w:rsid w:val="003912E7"/>
    <w:rsid w:val="00397061"/>
    <w:rsid w:val="003A37FA"/>
    <w:rsid w:val="003A5451"/>
    <w:rsid w:val="003B792D"/>
    <w:rsid w:val="003C13E8"/>
    <w:rsid w:val="003C248B"/>
    <w:rsid w:val="003D4BC5"/>
    <w:rsid w:val="003D5852"/>
    <w:rsid w:val="003E1AFD"/>
    <w:rsid w:val="003E1F6D"/>
    <w:rsid w:val="003E5FEF"/>
    <w:rsid w:val="003F05BE"/>
    <w:rsid w:val="003F467D"/>
    <w:rsid w:val="00401104"/>
    <w:rsid w:val="00401C9F"/>
    <w:rsid w:val="00422154"/>
    <w:rsid w:val="0043759E"/>
    <w:rsid w:val="00441F92"/>
    <w:rsid w:val="00442DEC"/>
    <w:rsid w:val="0045322A"/>
    <w:rsid w:val="00454CD7"/>
    <w:rsid w:val="0045593D"/>
    <w:rsid w:val="004563CF"/>
    <w:rsid w:val="00466161"/>
    <w:rsid w:val="00466CF2"/>
    <w:rsid w:val="004715A3"/>
    <w:rsid w:val="00472791"/>
    <w:rsid w:val="0048089E"/>
    <w:rsid w:val="004863DD"/>
    <w:rsid w:val="00492809"/>
    <w:rsid w:val="004A004A"/>
    <w:rsid w:val="004B512B"/>
    <w:rsid w:val="004B5D29"/>
    <w:rsid w:val="004C253C"/>
    <w:rsid w:val="004C3ABA"/>
    <w:rsid w:val="004C6311"/>
    <w:rsid w:val="004C7AE0"/>
    <w:rsid w:val="004D461B"/>
    <w:rsid w:val="004D67B1"/>
    <w:rsid w:val="004E01E5"/>
    <w:rsid w:val="004E06AE"/>
    <w:rsid w:val="004F14C2"/>
    <w:rsid w:val="004F7EE0"/>
    <w:rsid w:val="005022A3"/>
    <w:rsid w:val="00507DDD"/>
    <w:rsid w:val="00516307"/>
    <w:rsid w:val="0052543D"/>
    <w:rsid w:val="00530208"/>
    <w:rsid w:val="00531A6E"/>
    <w:rsid w:val="00534C0C"/>
    <w:rsid w:val="0053637A"/>
    <w:rsid w:val="00536873"/>
    <w:rsid w:val="00541E02"/>
    <w:rsid w:val="0054414A"/>
    <w:rsid w:val="00544744"/>
    <w:rsid w:val="00551925"/>
    <w:rsid w:val="00554951"/>
    <w:rsid w:val="00554DCD"/>
    <w:rsid w:val="00555A7F"/>
    <w:rsid w:val="00566E6F"/>
    <w:rsid w:val="00572A99"/>
    <w:rsid w:val="00573110"/>
    <w:rsid w:val="00581549"/>
    <w:rsid w:val="00585138"/>
    <w:rsid w:val="005A1961"/>
    <w:rsid w:val="005A1BD1"/>
    <w:rsid w:val="005A4FD3"/>
    <w:rsid w:val="005B3F16"/>
    <w:rsid w:val="005B63BD"/>
    <w:rsid w:val="005C6C18"/>
    <w:rsid w:val="005D20D2"/>
    <w:rsid w:val="005D419D"/>
    <w:rsid w:val="005E2962"/>
    <w:rsid w:val="005E7DAE"/>
    <w:rsid w:val="00615446"/>
    <w:rsid w:val="006202CD"/>
    <w:rsid w:val="006233C2"/>
    <w:rsid w:val="006312B3"/>
    <w:rsid w:val="00633827"/>
    <w:rsid w:val="00635D44"/>
    <w:rsid w:val="00637027"/>
    <w:rsid w:val="00637491"/>
    <w:rsid w:val="00637E19"/>
    <w:rsid w:val="00645BAA"/>
    <w:rsid w:val="00647AE5"/>
    <w:rsid w:val="00653E60"/>
    <w:rsid w:val="0065456F"/>
    <w:rsid w:val="006551BA"/>
    <w:rsid w:val="00665CB4"/>
    <w:rsid w:val="006721A9"/>
    <w:rsid w:val="00681337"/>
    <w:rsid w:val="006835D6"/>
    <w:rsid w:val="006924D8"/>
    <w:rsid w:val="00697112"/>
    <w:rsid w:val="006A204A"/>
    <w:rsid w:val="006A4664"/>
    <w:rsid w:val="006A6942"/>
    <w:rsid w:val="006A7995"/>
    <w:rsid w:val="006B1D36"/>
    <w:rsid w:val="006B4392"/>
    <w:rsid w:val="006B5F34"/>
    <w:rsid w:val="006C2198"/>
    <w:rsid w:val="006C4F3E"/>
    <w:rsid w:val="006D7A71"/>
    <w:rsid w:val="006E0E66"/>
    <w:rsid w:val="006E2BED"/>
    <w:rsid w:val="006E404F"/>
    <w:rsid w:val="006E49C7"/>
    <w:rsid w:val="006F197C"/>
    <w:rsid w:val="006F4836"/>
    <w:rsid w:val="006F4C70"/>
    <w:rsid w:val="00703190"/>
    <w:rsid w:val="007044F0"/>
    <w:rsid w:val="00706715"/>
    <w:rsid w:val="00707B0C"/>
    <w:rsid w:val="00710FF7"/>
    <w:rsid w:val="007133E0"/>
    <w:rsid w:val="00713F31"/>
    <w:rsid w:val="007148A5"/>
    <w:rsid w:val="00714F78"/>
    <w:rsid w:val="007217DD"/>
    <w:rsid w:val="007218C4"/>
    <w:rsid w:val="00726F41"/>
    <w:rsid w:val="00727A0D"/>
    <w:rsid w:val="0074495C"/>
    <w:rsid w:val="00745164"/>
    <w:rsid w:val="00746B34"/>
    <w:rsid w:val="00751CF3"/>
    <w:rsid w:val="00752882"/>
    <w:rsid w:val="00754FAB"/>
    <w:rsid w:val="007613D1"/>
    <w:rsid w:val="00761AB7"/>
    <w:rsid w:val="00762244"/>
    <w:rsid w:val="00762E59"/>
    <w:rsid w:val="00764BE9"/>
    <w:rsid w:val="00765EFB"/>
    <w:rsid w:val="0076645E"/>
    <w:rsid w:val="00766817"/>
    <w:rsid w:val="007675F1"/>
    <w:rsid w:val="00776C79"/>
    <w:rsid w:val="00776CEB"/>
    <w:rsid w:val="0078493B"/>
    <w:rsid w:val="007A24B0"/>
    <w:rsid w:val="007A636B"/>
    <w:rsid w:val="007A6C63"/>
    <w:rsid w:val="007B0EC6"/>
    <w:rsid w:val="007B28FA"/>
    <w:rsid w:val="007C1C8E"/>
    <w:rsid w:val="007C447F"/>
    <w:rsid w:val="007D3DE3"/>
    <w:rsid w:val="007D514B"/>
    <w:rsid w:val="007D615D"/>
    <w:rsid w:val="007E0B1E"/>
    <w:rsid w:val="007E3CB7"/>
    <w:rsid w:val="007F1375"/>
    <w:rsid w:val="007F2179"/>
    <w:rsid w:val="007F60E2"/>
    <w:rsid w:val="007F72CF"/>
    <w:rsid w:val="00800D4A"/>
    <w:rsid w:val="00804A8B"/>
    <w:rsid w:val="00805E31"/>
    <w:rsid w:val="0080618A"/>
    <w:rsid w:val="0081197D"/>
    <w:rsid w:val="00812F02"/>
    <w:rsid w:val="00813B61"/>
    <w:rsid w:val="00822DF6"/>
    <w:rsid w:val="00825B26"/>
    <w:rsid w:val="00826C5F"/>
    <w:rsid w:val="00836785"/>
    <w:rsid w:val="0084140B"/>
    <w:rsid w:val="00843082"/>
    <w:rsid w:val="00843283"/>
    <w:rsid w:val="00854526"/>
    <w:rsid w:val="0085463E"/>
    <w:rsid w:val="0085610B"/>
    <w:rsid w:val="008623D0"/>
    <w:rsid w:val="00864AF9"/>
    <w:rsid w:val="0087471A"/>
    <w:rsid w:val="00880795"/>
    <w:rsid w:val="00886926"/>
    <w:rsid w:val="00890FAF"/>
    <w:rsid w:val="00892C1F"/>
    <w:rsid w:val="008A4879"/>
    <w:rsid w:val="008A55AC"/>
    <w:rsid w:val="008B4AD7"/>
    <w:rsid w:val="008B72D6"/>
    <w:rsid w:val="008C4090"/>
    <w:rsid w:val="008D2C3A"/>
    <w:rsid w:val="008D3EC3"/>
    <w:rsid w:val="008D5763"/>
    <w:rsid w:val="008E4CEF"/>
    <w:rsid w:val="008E55E1"/>
    <w:rsid w:val="008E5927"/>
    <w:rsid w:val="008E61B8"/>
    <w:rsid w:val="008E6997"/>
    <w:rsid w:val="008F0DEF"/>
    <w:rsid w:val="008F4392"/>
    <w:rsid w:val="008F4898"/>
    <w:rsid w:val="009058F3"/>
    <w:rsid w:val="00906FB7"/>
    <w:rsid w:val="0091110D"/>
    <w:rsid w:val="00913A7C"/>
    <w:rsid w:val="00923A50"/>
    <w:rsid w:val="009309F4"/>
    <w:rsid w:val="0093527C"/>
    <w:rsid w:val="009370DF"/>
    <w:rsid w:val="00940CD7"/>
    <w:rsid w:val="0095076A"/>
    <w:rsid w:val="0095239F"/>
    <w:rsid w:val="00960D26"/>
    <w:rsid w:val="00963947"/>
    <w:rsid w:val="0097559C"/>
    <w:rsid w:val="0098420B"/>
    <w:rsid w:val="009851A8"/>
    <w:rsid w:val="0098655F"/>
    <w:rsid w:val="00987283"/>
    <w:rsid w:val="0099656E"/>
    <w:rsid w:val="009A335B"/>
    <w:rsid w:val="009C0E03"/>
    <w:rsid w:val="009C419E"/>
    <w:rsid w:val="009C756E"/>
    <w:rsid w:val="009D1D20"/>
    <w:rsid w:val="009D2191"/>
    <w:rsid w:val="009D41DB"/>
    <w:rsid w:val="009E1CDD"/>
    <w:rsid w:val="009E4965"/>
    <w:rsid w:val="009F650D"/>
    <w:rsid w:val="009F7030"/>
    <w:rsid w:val="00A0351C"/>
    <w:rsid w:val="00A03C7E"/>
    <w:rsid w:val="00A07734"/>
    <w:rsid w:val="00A108A9"/>
    <w:rsid w:val="00A12647"/>
    <w:rsid w:val="00A216B6"/>
    <w:rsid w:val="00A26CDE"/>
    <w:rsid w:val="00A26F0B"/>
    <w:rsid w:val="00A31A1B"/>
    <w:rsid w:val="00A32C7D"/>
    <w:rsid w:val="00A35285"/>
    <w:rsid w:val="00A411B3"/>
    <w:rsid w:val="00A4647A"/>
    <w:rsid w:val="00A50933"/>
    <w:rsid w:val="00A5447B"/>
    <w:rsid w:val="00A56267"/>
    <w:rsid w:val="00A56A96"/>
    <w:rsid w:val="00A57ECE"/>
    <w:rsid w:val="00A602A4"/>
    <w:rsid w:val="00A61EAC"/>
    <w:rsid w:val="00A637F0"/>
    <w:rsid w:val="00A7583A"/>
    <w:rsid w:val="00A76468"/>
    <w:rsid w:val="00A76505"/>
    <w:rsid w:val="00A7651A"/>
    <w:rsid w:val="00A76A23"/>
    <w:rsid w:val="00A95128"/>
    <w:rsid w:val="00A964B1"/>
    <w:rsid w:val="00A96A8D"/>
    <w:rsid w:val="00A96E8D"/>
    <w:rsid w:val="00AA0715"/>
    <w:rsid w:val="00AA0D11"/>
    <w:rsid w:val="00AA3E92"/>
    <w:rsid w:val="00AA65B4"/>
    <w:rsid w:val="00AA6C26"/>
    <w:rsid w:val="00AB5711"/>
    <w:rsid w:val="00AB7751"/>
    <w:rsid w:val="00AC1A6D"/>
    <w:rsid w:val="00AC2DB3"/>
    <w:rsid w:val="00AC356D"/>
    <w:rsid w:val="00AC43CC"/>
    <w:rsid w:val="00AC698C"/>
    <w:rsid w:val="00AD288B"/>
    <w:rsid w:val="00AD48FE"/>
    <w:rsid w:val="00AD7FE4"/>
    <w:rsid w:val="00AE18FD"/>
    <w:rsid w:val="00AF1826"/>
    <w:rsid w:val="00AF3109"/>
    <w:rsid w:val="00AF4354"/>
    <w:rsid w:val="00B029E6"/>
    <w:rsid w:val="00B038C6"/>
    <w:rsid w:val="00B04714"/>
    <w:rsid w:val="00B11776"/>
    <w:rsid w:val="00B12223"/>
    <w:rsid w:val="00B22588"/>
    <w:rsid w:val="00B3196A"/>
    <w:rsid w:val="00B34449"/>
    <w:rsid w:val="00B3745D"/>
    <w:rsid w:val="00B421C9"/>
    <w:rsid w:val="00B44A62"/>
    <w:rsid w:val="00B46B6A"/>
    <w:rsid w:val="00B50C33"/>
    <w:rsid w:val="00B62C16"/>
    <w:rsid w:val="00B637A5"/>
    <w:rsid w:val="00B65F56"/>
    <w:rsid w:val="00B66124"/>
    <w:rsid w:val="00B674B0"/>
    <w:rsid w:val="00B7492B"/>
    <w:rsid w:val="00B76802"/>
    <w:rsid w:val="00B77CFE"/>
    <w:rsid w:val="00B81431"/>
    <w:rsid w:val="00B86898"/>
    <w:rsid w:val="00B879D8"/>
    <w:rsid w:val="00B95E3A"/>
    <w:rsid w:val="00B96B19"/>
    <w:rsid w:val="00BA14F7"/>
    <w:rsid w:val="00BA1B5B"/>
    <w:rsid w:val="00BA1D96"/>
    <w:rsid w:val="00BA21A3"/>
    <w:rsid w:val="00BA6B00"/>
    <w:rsid w:val="00BA72F9"/>
    <w:rsid w:val="00BB1B10"/>
    <w:rsid w:val="00BB5598"/>
    <w:rsid w:val="00BC14C3"/>
    <w:rsid w:val="00BC2449"/>
    <w:rsid w:val="00BC25DD"/>
    <w:rsid w:val="00BD5A3A"/>
    <w:rsid w:val="00BD5E3C"/>
    <w:rsid w:val="00BE26DB"/>
    <w:rsid w:val="00BF7B9E"/>
    <w:rsid w:val="00C005C9"/>
    <w:rsid w:val="00C159F6"/>
    <w:rsid w:val="00C15F4E"/>
    <w:rsid w:val="00C245A1"/>
    <w:rsid w:val="00C31063"/>
    <w:rsid w:val="00C33872"/>
    <w:rsid w:val="00C344FD"/>
    <w:rsid w:val="00C413C9"/>
    <w:rsid w:val="00C44186"/>
    <w:rsid w:val="00C53A12"/>
    <w:rsid w:val="00C53C19"/>
    <w:rsid w:val="00C54A0A"/>
    <w:rsid w:val="00C55AE6"/>
    <w:rsid w:val="00C570E2"/>
    <w:rsid w:val="00C57126"/>
    <w:rsid w:val="00C57D8C"/>
    <w:rsid w:val="00C62535"/>
    <w:rsid w:val="00C71052"/>
    <w:rsid w:val="00C723FD"/>
    <w:rsid w:val="00C75718"/>
    <w:rsid w:val="00C809C4"/>
    <w:rsid w:val="00C8753B"/>
    <w:rsid w:val="00C9130D"/>
    <w:rsid w:val="00C9131E"/>
    <w:rsid w:val="00C948EC"/>
    <w:rsid w:val="00C964FD"/>
    <w:rsid w:val="00CA0923"/>
    <w:rsid w:val="00CA1FE8"/>
    <w:rsid w:val="00CA3DE4"/>
    <w:rsid w:val="00CA4053"/>
    <w:rsid w:val="00CA48E3"/>
    <w:rsid w:val="00CB1F61"/>
    <w:rsid w:val="00CB4D35"/>
    <w:rsid w:val="00CC4331"/>
    <w:rsid w:val="00CC6A56"/>
    <w:rsid w:val="00CD1312"/>
    <w:rsid w:val="00CD5CF6"/>
    <w:rsid w:val="00CE6D80"/>
    <w:rsid w:val="00CE7F11"/>
    <w:rsid w:val="00CF1916"/>
    <w:rsid w:val="00D00DEE"/>
    <w:rsid w:val="00D03EF5"/>
    <w:rsid w:val="00D042B7"/>
    <w:rsid w:val="00D04C6B"/>
    <w:rsid w:val="00D0615A"/>
    <w:rsid w:val="00D120BE"/>
    <w:rsid w:val="00D12C91"/>
    <w:rsid w:val="00D16A4C"/>
    <w:rsid w:val="00D17021"/>
    <w:rsid w:val="00D237E7"/>
    <w:rsid w:val="00D31487"/>
    <w:rsid w:val="00D31B1A"/>
    <w:rsid w:val="00D32F84"/>
    <w:rsid w:val="00D336A0"/>
    <w:rsid w:val="00D34BCF"/>
    <w:rsid w:val="00D351D6"/>
    <w:rsid w:val="00D35F0E"/>
    <w:rsid w:val="00D3689B"/>
    <w:rsid w:val="00D41391"/>
    <w:rsid w:val="00D46A34"/>
    <w:rsid w:val="00D50A8D"/>
    <w:rsid w:val="00D53048"/>
    <w:rsid w:val="00D564CC"/>
    <w:rsid w:val="00D80155"/>
    <w:rsid w:val="00D8117A"/>
    <w:rsid w:val="00D85E96"/>
    <w:rsid w:val="00D93CDF"/>
    <w:rsid w:val="00DA469B"/>
    <w:rsid w:val="00DA65E8"/>
    <w:rsid w:val="00DA7668"/>
    <w:rsid w:val="00DB3EE2"/>
    <w:rsid w:val="00DB403A"/>
    <w:rsid w:val="00DB4276"/>
    <w:rsid w:val="00DC1FDE"/>
    <w:rsid w:val="00DC4651"/>
    <w:rsid w:val="00DD1A6C"/>
    <w:rsid w:val="00DD2F4E"/>
    <w:rsid w:val="00DD4B4E"/>
    <w:rsid w:val="00DD5E88"/>
    <w:rsid w:val="00DE3E79"/>
    <w:rsid w:val="00DF221B"/>
    <w:rsid w:val="00DF56E8"/>
    <w:rsid w:val="00E00DA0"/>
    <w:rsid w:val="00E05762"/>
    <w:rsid w:val="00E07745"/>
    <w:rsid w:val="00E111BB"/>
    <w:rsid w:val="00E13C56"/>
    <w:rsid w:val="00E14FB7"/>
    <w:rsid w:val="00E22A05"/>
    <w:rsid w:val="00E273B5"/>
    <w:rsid w:val="00E349B8"/>
    <w:rsid w:val="00E3543A"/>
    <w:rsid w:val="00E3661C"/>
    <w:rsid w:val="00E4044F"/>
    <w:rsid w:val="00E429E2"/>
    <w:rsid w:val="00E43771"/>
    <w:rsid w:val="00E4442C"/>
    <w:rsid w:val="00E449FA"/>
    <w:rsid w:val="00E44A49"/>
    <w:rsid w:val="00E45D73"/>
    <w:rsid w:val="00E50A95"/>
    <w:rsid w:val="00E52E90"/>
    <w:rsid w:val="00E552C0"/>
    <w:rsid w:val="00E625F9"/>
    <w:rsid w:val="00E62E05"/>
    <w:rsid w:val="00E6771D"/>
    <w:rsid w:val="00E80BDD"/>
    <w:rsid w:val="00E8222C"/>
    <w:rsid w:val="00E85601"/>
    <w:rsid w:val="00E86C73"/>
    <w:rsid w:val="00E87315"/>
    <w:rsid w:val="00E87C5D"/>
    <w:rsid w:val="00E947E2"/>
    <w:rsid w:val="00EA1FA7"/>
    <w:rsid w:val="00EA4C1F"/>
    <w:rsid w:val="00EB15FA"/>
    <w:rsid w:val="00EB7655"/>
    <w:rsid w:val="00EC0220"/>
    <w:rsid w:val="00EC4BAD"/>
    <w:rsid w:val="00EC5988"/>
    <w:rsid w:val="00EC5C61"/>
    <w:rsid w:val="00EC697D"/>
    <w:rsid w:val="00ED0665"/>
    <w:rsid w:val="00ED41A1"/>
    <w:rsid w:val="00EE2AE3"/>
    <w:rsid w:val="00EE3948"/>
    <w:rsid w:val="00EF045C"/>
    <w:rsid w:val="00EF43DB"/>
    <w:rsid w:val="00EF5FC1"/>
    <w:rsid w:val="00F00F0D"/>
    <w:rsid w:val="00F154A8"/>
    <w:rsid w:val="00F16871"/>
    <w:rsid w:val="00F20BB4"/>
    <w:rsid w:val="00F23499"/>
    <w:rsid w:val="00F23CD4"/>
    <w:rsid w:val="00F2784E"/>
    <w:rsid w:val="00F33EE5"/>
    <w:rsid w:val="00F35BB4"/>
    <w:rsid w:val="00F37274"/>
    <w:rsid w:val="00F37C6B"/>
    <w:rsid w:val="00F4366C"/>
    <w:rsid w:val="00F477F5"/>
    <w:rsid w:val="00F502DB"/>
    <w:rsid w:val="00F5122C"/>
    <w:rsid w:val="00F611E8"/>
    <w:rsid w:val="00F63D80"/>
    <w:rsid w:val="00F63DBB"/>
    <w:rsid w:val="00F72FEC"/>
    <w:rsid w:val="00F83D94"/>
    <w:rsid w:val="00F87601"/>
    <w:rsid w:val="00F94FD9"/>
    <w:rsid w:val="00FA0F31"/>
    <w:rsid w:val="00FA4AC3"/>
    <w:rsid w:val="00FB3E19"/>
    <w:rsid w:val="00FB7649"/>
    <w:rsid w:val="00FC28E2"/>
    <w:rsid w:val="00FC299C"/>
    <w:rsid w:val="00FC355B"/>
    <w:rsid w:val="00FD6CFF"/>
    <w:rsid w:val="00FE1042"/>
    <w:rsid w:val="00FE2804"/>
    <w:rsid w:val="00FE4ADE"/>
    <w:rsid w:val="00FE7F4B"/>
    <w:rsid w:val="00FF318A"/>
    <w:rsid w:val="00FF3E64"/>
    <w:rsid w:val="00FF578F"/>
    <w:rsid w:val="00FF6D39"/>
    <w:rsid w:val="00FF792E"/>
    <w:rsid w:val="11182654"/>
    <w:rsid w:val="188C94E1"/>
    <w:rsid w:val="198ADFA8"/>
    <w:rsid w:val="3045F44F"/>
    <w:rsid w:val="387C58B0"/>
    <w:rsid w:val="39035CAD"/>
    <w:rsid w:val="4EBA20F4"/>
    <w:rsid w:val="5ADFAF09"/>
    <w:rsid w:val="5ED83244"/>
    <w:rsid w:val="604EBD6A"/>
    <w:rsid w:val="61CC822F"/>
    <w:rsid w:val="661A20D8"/>
    <w:rsid w:val="67AEE671"/>
    <w:rsid w:val="696FA4BC"/>
    <w:rsid w:val="735BC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04DDDF"/>
  <w15:chartTrackingRefBased/>
  <w15:docId w15:val="{2DDB39D4-420B-4CF9-B9F7-5E848A342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52DF"/>
    <w:pPr>
      <w:keepNext/>
      <w:keepLines/>
      <w:numPr>
        <w:numId w:val="1"/>
      </w:numPr>
      <w:spacing w:before="240" w:after="0"/>
      <w:ind w:left="360"/>
      <w:outlineLvl w:val="0"/>
    </w:pPr>
    <w:rPr>
      <w:rFonts w:asciiTheme="majorHAnsi" w:eastAsiaTheme="majorEastAsia" w:hAnsiTheme="majorHAnsi" w:cstheme="majorBidi"/>
      <w:b/>
      <w:color w:val="002C3F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6312B3"/>
    <w:pPr>
      <w:numPr>
        <w:ilvl w:val="1"/>
      </w:numPr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12B3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002C3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13B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C103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2E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E05"/>
  </w:style>
  <w:style w:type="paragraph" w:styleId="Footer">
    <w:name w:val="footer"/>
    <w:basedOn w:val="Normal"/>
    <w:link w:val="FooterChar"/>
    <w:uiPriority w:val="99"/>
    <w:unhideWhenUsed/>
    <w:rsid w:val="00E62E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E05"/>
  </w:style>
  <w:style w:type="paragraph" w:styleId="Title">
    <w:name w:val="Title"/>
    <w:basedOn w:val="Normal"/>
    <w:next w:val="Normal"/>
    <w:link w:val="TitleChar"/>
    <w:uiPriority w:val="10"/>
    <w:qFormat/>
    <w:rsid w:val="006312B3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002C3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12B3"/>
    <w:rPr>
      <w:rFonts w:asciiTheme="majorHAnsi" w:eastAsiaTheme="majorEastAsia" w:hAnsiTheme="majorHAnsi" w:cstheme="majorBidi"/>
      <w:b/>
      <w:color w:val="002C3F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52DF"/>
    <w:rPr>
      <w:rFonts w:asciiTheme="majorHAnsi" w:eastAsiaTheme="majorEastAsia" w:hAnsiTheme="majorHAnsi" w:cstheme="majorBidi"/>
      <w:b/>
      <w:color w:val="002C3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12B3"/>
    <w:rPr>
      <w:rFonts w:asciiTheme="majorHAnsi" w:eastAsiaTheme="majorEastAsia" w:hAnsiTheme="majorHAnsi" w:cstheme="majorBidi"/>
      <w:b/>
      <w:color w:val="002C3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312B3"/>
    <w:rPr>
      <w:rFonts w:asciiTheme="majorHAnsi" w:eastAsiaTheme="majorEastAsia" w:hAnsiTheme="majorHAnsi" w:cstheme="majorBidi"/>
      <w:color w:val="002C3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312B3"/>
    <w:pPr>
      <w:numPr>
        <w:numId w:val="0"/>
      </w:numPr>
      <w:outlineLvl w:val="9"/>
    </w:pPr>
    <w:rPr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312B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12B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312B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312B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62E59"/>
    <w:pPr>
      <w:ind w:left="720"/>
      <w:contextualSpacing/>
    </w:pPr>
  </w:style>
  <w:style w:type="paragraph" w:customStyle="1" w:styleId="TableNormal1">
    <w:name w:val="Table Normal1"/>
    <w:basedOn w:val="Normal"/>
    <w:rsid w:val="00BF7B9E"/>
    <w:pPr>
      <w:spacing w:before="60" w:after="60" w:line="264" w:lineRule="auto"/>
    </w:pPr>
    <w:rPr>
      <w:rFonts w:ascii="Arial Narrow" w:eastAsia="Arial Narrow" w:hAnsi="Arial Narrow" w:cs="Arial Narrow"/>
      <w:sz w:val="18"/>
      <w:szCs w:val="18"/>
      <w:lang w:val="en-AU"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813B6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Grid">
    <w:name w:val="Table Grid"/>
    <w:basedOn w:val="TableNormal"/>
    <w:uiPriority w:val="39"/>
    <w:rsid w:val="00940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B79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B79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B79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79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B792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79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92D"/>
    <w:rPr>
      <w:rFonts w:ascii="Segoe UI" w:hAnsi="Segoe UI" w:cs="Segoe UI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0C103C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54951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54951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rsid w:val="004F14C2"/>
    <w:rPr>
      <w:color w:val="808080"/>
      <w:shd w:val="clear" w:color="auto" w:fill="E6E6E6"/>
    </w:rPr>
  </w:style>
  <w:style w:type="character" w:styleId="Emphasis">
    <w:name w:val="Emphasis"/>
    <w:basedOn w:val="DefaultParagraphFont"/>
    <w:uiPriority w:val="20"/>
    <w:qFormat/>
    <w:rsid w:val="009C756E"/>
    <w:rPr>
      <w:i/>
      <w:iCs/>
    </w:rPr>
  </w:style>
  <w:style w:type="paragraph" w:styleId="NoSpacing">
    <w:name w:val="No Spacing"/>
    <w:uiPriority w:val="1"/>
    <w:qFormat/>
    <w:rsid w:val="009C756E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534C0C"/>
    <w:rPr>
      <w:b/>
      <w:bCs/>
    </w:rPr>
  </w:style>
  <w:style w:type="paragraph" w:customStyle="1" w:styleId="tableentry">
    <w:name w:val="table entry"/>
    <w:basedOn w:val="Normal"/>
    <w:link w:val="tableentryChar"/>
    <w:rsid w:val="002C3DA6"/>
    <w:pPr>
      <w:tabs>
        <w:tab w:val="left" w:pos="4320"/>
      </w:tabs>
      <w:spacing w:before="40" w:after="40" w:line="240" w:lineRule="atLeast"/>
    </w:pPr>
    <w:rPr>
      <w:rFonts w:ascii="Arial" w:eastAsia="Times New Roman" w:hAnsi="Arial" w:cs="Times New Roman"/>
      <w:sz w:val="20"/>
      <w:szCs w:val="24"/>
    </w:rPr>
  </w:style>
  <w:style w:type="character" w:customStyle="1" w:styleId="tableentryChar">
    <w:name w:val="table entry Char"/>
    <w:link w:val="tableentry"/>
    <w:rsid w:val="002C3DA6"/>
    <w:rPr>
      <w:rFonts w:ascii="Arial" w:eastAsia="Times New Roman" w:hAnsi="Arial" w:cs="Times New Roman"/>
      <w:sz w:val="20"/>
      <w:szCs w:val="24"/>
    </w:rPr>
  </w:style>
  <w:style w:type="table" w:styleId="PlainTable1">
    <w:name w:val="Plain Table 1"/>
    <w:basedOn w:val="TableNormal"/>
    <w:uiPriority w:val="41"/>
    <w:rsid w:val="00CA405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CA405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aragraph">
    <w:name w:val="paragraph"/>
    <w:basedOn w:val="Normal"/>
    <w:rsid w:val="00230E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230EE3"/>
  </w:style>
  <w:style w:type="character" w:customStyle="1" w:styleId="eop">
    <w:name w:val="eop"/>
    <w:basedOn w:val="DefaultParagraphFont"/>
    <w:rsid w:val="00230EE3"/>
  </w:style>
  <w:style w:type="character" w:customStyle="1" w:styleId="bcx0">
    <w:name w:val="bcx0"/>
    <w:basedOn w:val="DefaultParagraphFont"/>
    <w:rsid w:val="000452DF"/>
  </w:style>
  <w:style w:type="paragraph" w:customStyle="1" w:styleId="Note">
    <w:name w:val="Note"/>
    <w:basedOn w:val="Normal"/>
    <w:link w:val="NoteChar"/>
    <w:qFormat/>
    <w:rsid w:val="00A4647A"/>
    <w:pPr>
      <w:pBdr>
        <w:left w:val="single" w:sz="24" w:space="4" w:color="7030A0"/>
      </w:pBdr>
      <w:shd w:val="clear" w:color="auto" w:fill="E4D2F2"/>
      <w:spacing w:before="120" w:after="120" w:line="240" w:lineRule="auto"/>
      <w:textAlignment w:val="baseline"/>
    </w:pPr>
    <w:rPr>
      <w:rFonts w:ascii="Calibri" w:eastAsia="Times New Roman" w:hAnsi="Calibri" w:cs="Calibri"/>
    </w:rPr>
  </w:style>
  <w:style w:type="character" w:customStyle="1" w:styleId="NoteChar">
    <w:name w:val="Note Char"/>
    <w:basedOn w:val="DefaultParagraphFont"/>
    <w:link w:val="Note"/>
    <w:rsid w:val="00A4647A"/>
    <w:rPr>
      <w:rFonts w:ascii="Calibri" w:eastAsia="Times New Roman" w:hAnsi="Calibri" w:cs="Calibri"/>
      <w:shd w:val="clear" w:color="auto" w:fill="E4D2F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32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3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4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96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87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6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6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97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66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5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4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3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0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hyperlink" Target="https://github.com/ciellosinc/CiellosAzureDashboard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mailto:test.test@test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Work\AAA\Ciellos_TDD_TEMPLATE_v1.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tion0 xmlns="70a52301-b046-4ffe-a16b-6b14318d5938">Deployment Guide and System Administration Guide</Description0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F7BDD85BE92247A8521EC2E28007C0" ma:contentTypeVersion="11" ma:contentTypeDescription="Create a new document." ma:contentTypeScope="" ma:versionID="c837e042aae94cf2343bc8dec2272343">
  <xsd:schema xmlns:xsd="http://www.w3.org/2001/XMLSchema" xmlns:xs="http://www.w3.org/2001/XMLSchema" xmlns:p="http://schemas.microsoft.com/office/2006/metadata/properties" xmlns:ns2="70a52301-b046-4ffe-a16b-6b14318d5938" xmlns:ns3="93e38c22-2de5-42fc-ac64-c4e19e8fc160" targetNamespace="http://schemas.microsoft.com/office/2006/metadata/properties" ma:root="true" ma:fieldsID="a264729109e2d2ccee5088e2d91fd159" ns2:_="" ns3:_="">
    <xsd:import namespace="70a52301-b046-4ffe-a16b-6b14318d5938"/>
    <xsd:import namespace="93e38c22-2de5-42fc-ac64-c4e19e8fc16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Description0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a52301-b046-4ffe-a16b-6b14318d59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Description0" ma:index="14" nillable="true" ma:displayName="Description" ma:internalName="Description0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e38c22-2de5-42fc-ac64-c4e19e8fc16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A7DFA5F-B103-4A7E-BED0-5B9365A2C26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9984AC-063D-4166-B24F-638B90B04D43}">
  <ds:schemaRefs>
    <ds:schemaRef ds:uri="http://schemas.microsoft.com/office/2006/metadata/properties"/>
    <ds:schemaRef ds:uri="http://schemas.microsoft.com/office/infopath/2007/PartnerControls"/>
    <ds:schemaRef ds:uri="70a52301-b046-4ffe-a16b-6b14318d5938"/>
  </ds:schemaRefs>
</ds:datastoreItem>
</file>

<file path=customXml/itemProps3.xml><?xml version="1.0" encoding="utf-8"?>
<ds:datastoreItem xmlns:ds="http://schemas.openxmlformats.org/officeDocument/2006/customXml" ds:itemID="{2327E9D0-EC22-4258-BC8D-08D2E113536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4F9D487-2EB4-4FDC-BA57-935539EC40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a52301-b046-4ffe-a16b-6b14318d5938"/>
    <ds:schemaRef ds:uri="93e38c22-2de5-42fc-ac64-c4e19e8fc1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Ciellos_TDD_TEMPLATE_v1.0.dotx</Template>
  <TotalTime>4325</TotalTime>
  <Pages>18</Pages>
  <Words>779</Words>
  <Characters>4201</Characters>
  <Application>Microsoft Office Word</Application>
  <DocSecurity>0</DocSecurity>
  <Lines>247</Lines>
  <Paragraphs>118</Paragraphs>
  <ScaleCrop>false</ScaleCrop>
  <Company/>
  <LinksUpToDate>false</LinksUpToDate>
  <CharactersWithSpaces>4862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EDM</dc:creator>
  <cp:keywords/>
  <dc:description/>
  <cp:lastModifiedBy>Valery Moskalenko</cp:lastModifiedBy>
  <cp:revision>18</cp:revision>
  <dcterms:created xsi:type="dcterms:W3CDTF">2021-02-04T06:54:00Z</dcterms:created>
  <dcterms:modified xsi:type="dcterms:W3CDTF">2023-02-10T19:25:00Z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0x0101001AF7BDD85BE92247A8521EC2E28007C0</vt:lpwstr>
  </property>
  <property fmtid="{D5CDD505-2E9C-101B-9397-08002B2CF9AE}" pid="3" name="GrammarlyDocumentId">
    <vt:lpwstr>f0e57495cea63659c65468205338825d70fb7171f0e8279e834374793694a25f</vt:lpwstr>
  </property>
</Properties>
</file>